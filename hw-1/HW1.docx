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FF2B9" w14:textId="77777777" w:rsidR="007721E1" w:rsidRPr="0052419B" w:rsidRDefault="007721E1" w:rsidP="003445DC">
      <w:pPr>
        <w:autoSpaceDE w:val="0"/>
        <w:autoSpaceDN w:val="0"/>
        <w:snapToGrid w:val="0"/>
        <w:spacing w:beforeLines="100" w:before="240" w:afterLines="100" w:after="240"/>
        <w:jc w:val="center"/>
        <w:rPr>
          <w:bCs/>
          <w:sz w:val="48"/>
        </w:rPr>
      </w:pPr>
    </w:p>
    <w:p w14:paraId="448F5EB3" w14:textId="77777777" w:rsidR="00A2174A" w:rsidRPr="003445DC" w:rsidRDefault="00AA7985" w:rsidP="003445DC">
      <w:pPr>
        <w:autoSpaceDE w:val="0"/>
        <w:autoSpaceDN w:val="0"/>
        <w:snapToGrid w:val="0"/>
        <w:spacing w:beforeLines="100" w:before="240" w:afterLines="100" w:after="240"/>
        <w:jc w:val="center"/>
        <w:rPr>
          <w:rFonts w:ascii="Arial" w:eastAsia="Arial Unicode MS" w:hAnsi="Arial" w:cs="Arial"/>
          <w:b/>
          <w:bCs/>
          <w:sz w:val="48"/>
          <w:lang w:eastAsia="zh-CN"/>
        </w:rPr>
      </w:pPr>
      <w:r>
        <w:rPr>
          <w:rFonts w:ascii="Arial" w:eastAsia="Arial Unicode MS" w:hAnsi="Arial" w:cs="Arial"/>
          <w:b/>
          <w:bCs/>
          <w:sz w:val="48"/>
          <w:lang w:eastAsia="zh-CN"/>
        </w:rPr>
        <w:t>University</w:t>
      </w:r>
      <w:r w:rsidR="00F803C6">
        <w:rPr>
          <w:rFonts w:ascii="Arial" w:eastAsia="Arial Unicode MS" w:hAnsi="Arial" w:cs="Arial"/>
          <w:b/>
          <w:bCs/>
          <w:sz w:val="48"/>
          <w:lang w:eastAsia="zh-CN"/>
        </w:rPr>
        <w:t xml:space="preserve"> of Notre Dame</w:t>
      </w:r>
    </w:p>
    <w:p w14:paraId="4B30DB68" w14:textId="77777777" w:rsidR="00A2174A" w:rsidRDefault="00AA7985" w:rsidP="003445DC">
      <w:pPr>
        <w:autoSpaceDE w:val="0"/>
        <w:autoSpaceDN w:val="0"/>
        <w:snapToGrid w:val="0"/>
        <w:spacing w:beforeLines="100" w:before="240" w:afterLines="100" w:after="240"/>
        <w:jc w:val="center"/>
        <w:rPr>
          <w:bCs/>
          <w:sz w:val="48"/>
          <w:lang w:eastAsia="zh-CN"/>
        </w:rPr>
      </w:pPr>
      <w:r>
        <w:rPr>
          <w:bCs/>
          <w:sz w:val="48"/>
          <w:lang w:eastAsia="zh-CN"/>
        </w:rPr>
        <w:t xml:space="preserve">Department of Computer Science and Engineering </w:t>
      </w:r>
    </w:p>
    <w:p w14:paraId="2C5E1194" w14:textId="77777777" w:rsidR="00F803C6" w:rsidRPr="00BD2582" w:rsidRDefault="00F803C6" w:rsidP="003445DC">
      <w:pPr>
        <w:autoSpaceDE w:val="0"/>
        <w:autoSpaceDN w:val="0"/>
        <w:snapToGrid w:val="0"/>
        <w:spacing w:beforeLines="100" w:before="240" w:afterLines="100" w:after="240"/>
        <w:jc w:val="center"/>
        <w:rPr>
          <w:bCs/>
          <w:sz w:val="48"/>
          <w:lang w:eastAsia="zh-CN"/>
        </w:rPr>
      </w:pPr>
    </w:p>
    <w:tbl>
      <w:tblPr>
        <w:tblW w:w="7794" w:type="dxa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794"/>
      </w:tblGrid>
      <w:tr w:rsidR="00CE62DC" w:rsidRPr="00D72F04" w14:paraId="3667B002" w14:textId="77777777" w:rsidTr="0006479D">
        <w:trPr>
          <w:trHeight w:val="577"/>
          <w:jc w:val="center"/>
        </w:trPr>
        <w:tc>
          <w:tcPr>
            <w:tcW w:w="7794" w:type="dxa"/>
          </w:tcPr>
          <w:p w14:paraId="2FD52AB7" w14:textId="77777777" w:rsidR="00CE316D" w:rsidRDefault="00AA7985" w:rsidP="00E96743">
            <w:pPr>
              <w:pStyle w:val="DocumentName"/>
              <w:autoSpaceDE w:val="0"/>
              <w:autoSpaceDN w:val="0"/>
              <w:snapToGrid w:val="0"/>
              <w:spacing w:beforeLines="50" w:before="120"/>
              <w:rPr>
                <w:rFonts w:ascii="Times New Roman" w:hAnsi="Times New Roman" w:cs="Times New Roman"/>
                <w:bCs/>
                <w:kern w:val="2"/>
                <w:szCs w:val="24"/>
                <w:lang w:val="en-US" w:eastAsia="zh-CN"/>
              </w:rPr>
            </w:pPr>
            <w:r w:rsidRPr="00D72F04">
              <w:rPr>
                <w:rFonts w:ascii="Times New Roman" w:hAnsi="Times New Roman" w:cs="Times New Roman"/>
                <w:bCs/>
                <w:kern w:val="2"/>
                <w:szCs w:val="24"/>
                <w:lang w:val="en-US" w:eastAsia="zh-CN"/>
              </w:rPr>
              <w:t>C</w:t>
            </w:r>
            <w:r w:rsidR="00F803C6">
              <w:rPr>
                <w:rFonts w:ascii="Times New Roman" w:hAnsi="Times New Roman" w:cs="Times New Roman"/>
                <w:bCs/>
                <w:kern w:val="2"/>
                <w:szCs w:val="24"/>
                <w:lang w:val="en-US" w:eastAsia="zh-CN"/>
              </w:rPr>
              <w:t xml:space="preserve">SE </w:t>
            </w:r>
            <w:r w:rsidR="00CE316D">
              <w:rPr>
                <w:rFonts w:ascii="Times New Roman" w:hAnsi="Times New Roman" w:cs="Times New Roman"/>
                <w:bCs/>
                <w:kern w:val="2"/>
                <w:szCs w:val="24"/>
                <w:lang w:val="en-US" w:eastAsia="zh-CN"/>
              </w:rPr>
              <w:t>60745</w:t>
            </w:r>
            <w:r w:rsidRPr="00D72F04">
              <w:rPr>
                <w:rFonts w:ascii="Times New Roman" w:hAnsi="Times New Roman" w:cs="Times New Roman"/>
                <w:bCs/>
                <w:kern w:val="2"/>
                <w:szCs w:val="24"/>
                <w:lang w:val="en-US" w:eastAsia="zh-CN"/>
              </w:rPr>
              <w:t xml:space="preserve"> </w:t>
            </w:r>
          </w:p>
          <w:p w14:paraId="1FD4810E" w14:textId="77777777" w:rsidR="00CE62DC" w:rsidRPr="00D72F04" w:rsidRDefault="00CE316D" w:rsidP="00E96743">
            <w:pPr>
              <w:pStyle w:val="DocumentName"/>
              <w:autoSpaceDE w:val="0"/>
              <w:autoSpaceDN w:val="0"/>
              <w:snapToGrid w:val="0"/>
              <w:spacing w:beforeLines="50" w:before="120"/>
              <w:rPr>
                <w:rFonts w:ascii="Times New Roman" w:hAnsi="Times New Roman" w:cs="Times New Roman"/>
                <w:bCs/>
                <w:kern w:val="2"/>
                <w:szCs w:val="24"/>
                <w:lang w:val="en-US" w:eastAsia="zh-CN"/>
              </w:rPr>
            </w:pPr>
            <w:r w:rsidRPr="00CE316D">
              <w:rPr>
                <w:rFonts w:ascii="Times New Roman" w:hAnsi="Times New Roman" w:cs="Times New Roman"/>
                <w:bCs/>
                <w:kern w:val="2"/>
                <w:szCs w:val="24"/>
                <w:lang w:val="en-US" w:eastAsia="zh-CN"/>
              </w:rPr>
              <w:t>Graph Learning: Techn &amp; Apps</w:t>
            </w:r>
          </w:p>
        </w:tc>
      </w:tr>
    </w:tbl>
    <w:p w14:paraId="42D7FFDD" w14:textId="77777777" w:rsidR="009F45B4" w:rsidRDefault="009F45B4" w:rsidP="00494F84">
      <w:pPr>
        <w:pStyle w:val="DocumentID"/>
        <w:autoSpaceDE/>
        <w:adjustRightInd/>
        <w:spacing w:line="240" w:lineRule="auto"/>
        <w:rPr>
          <w:rFonts w:ascii="Times New Roman" w:hAnsi="Times New Roman" w:cs="Times New Roman"/>
          <w:kern w:val="2"/>
          <w:szCs w:val="24"/>
          <w:lang w:val="en-US" w:eastAsia="zh-CN"/>
        </w:rPr>
      </w:pPr>
    </w:p>
    <w:tbl>
      <w:tblPr>
        <w:tblpPr w:leftFromText="180" w:rightFromText="180" w:vertAnchor="text" w:horzAnchor="margin" w:tblpXSpec="center" w:tblpY="283"/>
        <w:tblW w:w="7935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2268"/>
        <w:gridCol w:w="5667"/>
      </w:tblGrid>
      <w:tr w:rsidR="003C0C06" w:rsidRPr="00675C5D" w14:paraId="743706FE" w14:textId="77777777" w:rsidTr="00CE316D">
        <w:trPr>
          <w:trHeight w:val="1160"/>
        </w:trPr>
        <w:tc>
          <w:tcPr>
            <w:tcW w:w="2268" w:type="dxa"/>
            <w:tcBorders>
              <w:top w:val="triple" w:sz="4" w:space="0" w:color="auto"/>
              <w:left w:val="triple" w:sz="4" w:space="0" w:color="auto"/>
            </w:tcBorders>
            <w:vAlign w:val="center"/>
          </w:tcPr>
          <w:p w14:paraId="737F9188" w14:textId="77777777" w:rsidR="003C0C06" w:rsidRPr="00675C5D" w:rsidRDefault="003C0C06" w:rsidP="003C0C06">
            <w:pPr>
              <w:autoSpaceDE w:val="0"/>
              <w:autoSpaceDN w:val="0"/>
            </w:pPr>
            <w:r>
              <w:rPr>
                <w:rFonts w:hAnsi="DFKai-SB" w:hint="eastAsia"/>
                <w:lang w:eastAsia="zh-CN"/>
              </w:rPr>
              <w:t>A</w:t>
            </w:r>
            <w:r>
              <w:rPr>
                <w:rFonts w:hAnsi="DFKai-SB"/>
                <w:lang w:eastAsia="zh-CN"/>
              </w:rPr>
              <w:t>ssignment Date:</w:t>
            </w:r>
          </w:p>
        </w:tc>
        <w:tc>
          <w:tcPr>
            <w:tcW w:w="5667" w:type="dxa"/>
            <w:tcBorders>
              <w:top w:val="triple" w:sz="4" w:space="0" w:color="auto"/>
              <w:right w:val="triple" w:sz="4" w:space="0" w:color="auto"/>
            </w:tcBorders>
          </w:tcPr>
          <w:p w14:paraId="7FFEFCD9" w14:textId="6B98AD72" w:rsidR="003C0C06" w:rsidRPr="00E15171" w:rsidRDefault="00941480" w:rsidP="003C0C06">
            <w:pPr>
              <w:pStyle w:val="DocumentID"/>
              <w:spacing w:before="0"/>
              <w:rPr>
                <w:rFonts w:ascii="Times New Roman" w:hAnsi="Times New Roman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D89FA6" wp14:editId="3B2D4874">
                      <wp:simplePos x="0" y="0"/>
                      <wp:positionH relativeFrom="column">
                        <wp:posOffset>60416</wp:posOffset>
                      </wp:positionH>
                      <wp:positionV relativeFrom="paragraph">
                        <wp:posOffset>209641</wp:posOffset>
                      </wp:positionV>
                      <wp:extent cx="2329543" cy="391885"/>
                      <wp:effectExtent l="0" t="0" r="7620" b="14605"/>
                      <wp:wrapNone/>
                      <wp:docPr id="122027329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29543" cy="391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209B861" w14:textId="77777777" w:rsidR="00941480" w:rsidRPr="00941480" w:rsidRDefault="00941480" w:rsidP="0094148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41480">
                                    <w:rPr>
                                      <w:b/>
                                      <w:bCs/>
                                    </w:rPr>
                                    <w:t>09 / 18 / 2026</w:t>
                                  </w:r>
                                </w:p>
                                <w:p w14:paraId="6F8E3CDA" w14:textId="59F34D6F" w:rsidR="00941480" w:rsidRPr="00941480" w:rsidRDefault="0094148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ED89FA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4.75pt;margin-top:16.5pt;width:183.45pt;height:3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" fillcolor="white [3201]" strokeweight=".5pt">
                      <v:textbox>
                        <w:txbxContent>
                          <w:p w14:paraId="5209B861" w14:textId="77777777" w:rsidR="00941480" w:rsidRPr="00941480" w:rsidRDefault="00941480" w:rsidP="0094148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41480">
                              <w:rPr>
                                <w:b/>
                                <w:bCs/>
                              </w:rPr>
                              <w:t>09 / 18 / 2026</w:t>
                            </w:r>
                          </w:p>
                          <w:p w14:paraId="6F8E3CDA" w14:textId="59F34D6F" w:rsidR="00941480" w:rsidRPr="00941480" w:rsidRDefault="0094148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C0C06">
              <w:rPr>
                <w:rFonts w:ascii="Times New Roman" w:hAnsi="Times New Roman" w:cs="Times New Roman"/>
                <w:sz w:val="24"/>
                <w:lang w:val="en-US" w:eastAsia="zh-CN"/>
              </w:rPr>
              <w:t xml:space="preserve"> </w:t>
            </w:r>
          </w:p>
        </w:tc>
      </w:tr>
      <w:tr w:rsidR="003C0C06" w:rsidRPr="00675C5D" w14:paraId="4B51E771" w14:textId="77777777" w:rsidTr="00CE316D">
        <w:trPr>
          <w:trHeight w:val="1233"/>
        </w:trPr>
        <w:tc>
          <w:tcPr>
            <w:tcW w:w="2268" w:type="dxa"/>
            <w:tcBorders>
              <w:left w:val="triple" w:sz="4" w:space="0" w:color="auto"/>
              <w:bottom w:val="single" w:sz="6" w:space="0" w:color="000000"/>
            </w:tcBorders>
            <w:vAlign w:val="center"/>
          </w:tcPr>
          <w:p w14:paraId="7E142958" w14:textId="77777777" w:rsidR="003C0C06" w:rsidRPr="00675C5D" w:rsidRDefault="003C0C06" w:rsidP="003C0C06">
            <w:pPr>
              <w:autoSpaceDE w:val="0"/>
              <w:autoSpaceDN w:val="0"/>
              <w:spacing w:line="40" w:lineRule="atLeast"/>
            </w:pPr>
            <w:proofErr w:type="spellStart"/>
            <w:r>
              <w:rPr>
                <w:rFonts w:hAnsi="DFKai-SB" w:hint="eastAsia"/>
                <w:lang w:eastAsia="zh-CN"/>
              </w:rPr>
              <w:t>S</w:t>
            </w:r>
            <w:r>
              <w:rPr>
                <w:rFonts w:hAnsi="DFKai-SB"/>
                <w:lang w:eastAsia="zh-CN"/>
              </w:rPr>
              <w:t>umission</w:t>
            </w:r>
            <w:proofErr w:type="spellEnd"/>
            <w:r>
              <w:rPr>
                <w:rFonts w:hAnsi="DFKai-SB"/>
                <w:lang w:eastAsia="zh-CN"/>
              </w:rPr>
              <w:t xml:space="preserve"> Date:</w:t>
            </w:r>
          </w:p>
        </w:tc>
        <w:tc>
          <w:tcPr>
            <w:tcW w:w="5667" w:type="dxa"/>
            <w:tcBorders>
              <w:bottom w:val="single" w:sz="6" w:space="0" w:color="000000"/>
              <w:right w:val="triple" w:sz="4" w:space="0" w:color="auto"/>
            </w:tcBorders>
          </w:tcPr>
          <w:p w14:paraId="53414E1A" w14:textId="77777777" w:rsidR="00941480" w:rsidRPr="00941480" w:rsidRDefault="001F47BA" w:rsidP="00941480">
            <w:pPr>
              <w:rPr>
                <w:b/>
                <w:bCs/>
              </w:rPr>
            </w:pPr>
            <w:r>
              <w:t xml:space="preserve"> </w:t>
            </w:r>
          </w:p>
          <w:p w14:paraId="66830489" w14:textId="7BC835BA" w:rsidR="003C0C06" w:rsidRPr="00E15171" w:rsidRDefault="00941480" w:rsidP="001F47BA">
            <w:pPr>
              <w:pStyle w:val="DVersion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AC2262B" wp14:editId="153F145E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10795</wp:posOffset>
                      </wp:positionV>
                      <wp:extent cx="2329543" cy="391885"/>
                      <wp:effectExtent l="0" t="0" r="7620" b="14605"/>
                      <wp:wrapNone/>
                      <wp:docPr id="120734267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29543" cy="391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8D5F65E" w14:textId="77777777" w:rsidR="00941480" w:rsidRPr="00941480" w:rsidRDefault="00941480" w:rsidP="0094148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41480">
                                    <w:rPr>
                                      <w:b/>
                                      <w:bCs/>
                                    </w:rPr>
                                    <w:t>09 / 18 / 2026</w:t>
                                  </w:r>
                                </w:p>
                                <w:p w14:paraId="1359235B" w14:textId="77777777" w:rsidR="00941480" w:rsidRPr="00941480" w:rsidRDefault="00941480" w:rsidP="0094148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C2262B" id="_x0000_s1027" type="#_x0000_t202" style="position:absolute;margin-left:-.15pt;margin-top:.85pt;width:183.45pt;height:3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" fillcolor="white [3201]" strokeweight=".5pt">
                      <v:textbox>
                        <w:txbxContent>
                          <w:p w14:paraId="08D5F65E" w14:textId="77777777" w:rsidR="00941480" w:rsidRPr="00941480" w:rsidRDefault="00941480" w:rsidP="0094148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41480">
                              <w:rPr>
                                <w:b/>
                                <w:bCs/>
                              </w:rPr>
                              <w:t>09 / 18 / 2026</w:t>
                            </w:r>
                          </w:p>
                          <w:p w14:paraId="1359235B" w14:textId="77777777" w:rsidR="00941480" w:rsidRPr="00941480" w:rsidRDefault="00941480" w:rsidP="0094148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C0C06" w:rsidRPr="00675C5D" w14:paraId="2E2ED7E8" w14:textId="77777777" w:rsidTr="00CE316D">
        <w:trPr>
          <w:trHeight w:val="1755"/>
        </w:trPr>
        <w:tc>
          <w:tcPr>
            <w:tcW w:w="2268" w:type="dxa"/>
            <w:tcBorders>
              <w:top w:val="single" w:sz="6" w:space="0" w:color="000000"/>
              <w:left w:val="triple" w:sz="4" w:space="0" w:color="auto"/>
              <w:bottom w:val="single" w:sz="6" w:space="0" w:color="000000"/>
            </w:tcBorders>
            <w:vAlign w:val="center"/>
          </w:tcPr>
          <w:p w14:paraId="2028B491" w14:textId="77777777" w:rsidR="003C0C06" w:rsidRPr="00E15171" w:rsidRDefault="00F803C6" w:rsidP="003C0C06">
            <w:pPr>
              <w:autoSpaceDE w:val="0"/>
              <w:autoSpaceDN w:val="0"/>
              <w:spacing w:line="40" w:lineRule="atLeast"/>
              <w:rPr>
                <w:rFonts w:hAnsi="DFKai-SB"/>
                <w:lang w:eastAsia="zh-CN"/>
              </w:rPr>
            </w:pPr>
            <w:r>
              <w:rPr>
                <w:rFonts w:hAnsi="DFKai-SB"/>
                <w:lang w:eastAsia="zh-CN"/>
              </w:rPr>
              <w:t xml:space="preserve">Student </w:t>
            </w:r>
            <w:r w:rsidR="003C0C06">
              <w:rPr>
                <w:rFonts w:hAnsi="DFKai-SB"/>
                <w:lang w:eastAsia="zh-CN"/>
              </w:rPr>
              <w:t>Name:</w:t>
            </w:r>
          </w:p>
        </w:tc>
        <w:tc>
          <w:tcPr>
            <w:tcW w:w="5667" w:type="dxa"/>
            <w:tcBorders>
              <w:top w:val="single" w:sz="6" w:space="0" w:color="000000"/>
              <w:bottom w:val="single" w:sz="6" w:space="0" w:color="000000"/>
              <w:right w:val="triple" w:sz="4" w:space="0" w:color="auto"/>
            </w:tcBorders>
          </w:tcPr>
          <w:p w14:paraId="54A3E256" w14:textId="0428688B" w:rsidR="003C0C06" w:rsidRPr="00E15171" w:rsidRDefault="00941480" w:rsidP="003C0C06">
            <w:pPr>
              <w:pStyle w:val="DDate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D3F4E8D" wp14:editId="698C0639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328476</wp:posOffset>
                      </wp:positionV>
                      <wp:extent cx="2329543" cy="391885"/>
                      <wp:effectExtent l="0" t="0" r="7620" b="14605"/>
                      <wp:wrapNone/>
                      <wp:docPr id="149392760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29543" cy="391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B20C13A" w14:textId="4D71ACC5" w:rsidR="00941480" w:rsidRPr="00941480" w:rsidRDefault="00941480" w:rsidP="0094148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Angeles Marin- Batana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3F4E8D" id="_x0000_s1028" type="#_x0000_t202" style="position:absolute;margin-left:-.15pt;margin-top:25.85pt;width:183.45pt;height:30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" fillcolor="white [3201]" strokeweight=".5pt">
                      <v:textbox>
                        <w:txbxContent>
                          <w:p w14:paraId="7B20C13A" w14:textId="4D71ACC5" w:rsidR="00941480" w:rsidRPr="00941480" w:rsidRDefault="00941480" w:rsidP="0094148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Angeles Marin- Batana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61DB0E1" w14:textId="77777777" w:rsidR="009F45B4" w:rsidRDefault="009F45B4" w:rsidP="00494F84">
      <w:pPr>
        <w:pStyle w:val="DocumentID"/>
        <w:autoSpaceDE/>
        <w:adjustRightInd/>
        <w:spacing w:line="240" w:lineRule="auto"/>
        <w:rPr>
          <w:rFonts w:ascii="Times New Roman" w:hAnsi="Times New Roman" w:cs="Times New Roman"/>
          <w:kern w:val="2"/>
          <w:szCs w:val="24"/>
          <w:lang w:val="en-US" w:eastAsia="zh-CN"/>
        </w:rPr>
      </w:pPr>
    </w:p>
    <w:p w14:paraId="4C177A29" w14:textId="77777777" w:rsidR="009F45B4" w:rsidRPr="00494F84" w:rsidRDefault="009F45B4" w:rsidP="00494F84">
      <w:pPr>
        <w:pStyle w:val="DocumentID"/>
        <w:autoSpaceDE/>
        <w:adjustRightInd/>
        <w:spacing w:line="240" w:lineRule="auto"/>
        <w:rPr>
          <w:rFonts w:ascii="Times New Roman" w:hAnsi="Times New Roman" w:cs="Times New Roman"/>
          <w:kern w:val="2"/>
          <w:szCs w:val="24"/>
          <w:lang w:val="en-US" w:eastAsia="zh-CN"/>
        </w:rPr>
      </w:pPr>
    </w:p>
    <w:p w14:paraId="3BB6493E" w14:textId="77777777" w:rsidR="004F1FDF" w:rsidRPr="0052419B" w:rsidRDefault="004F1FDF">
      <w:pPr>
        <w:jc w:val="center"/>
        <w:rPr>
          <w:sz w:val="36"/>
        </w:rPr>
        <w:sectPr w:rsidR="004F1FDF" w:rsidRPr="0052419B" w:rsidSect="00AA1D52">
          <w:headerReference w:type="default" r:id="rId8"/>
          <w:footerReference w:type="even" r:id="rId9"/>
          <w:footerReference w:type="default" r:id="rId10"/>
          <w:pgSz w:w="11907" w:h="16840" w:code="9"/>
          <w:pgMar w:top="851" w:right="1134" w:bottom="851" w:left="1134" w:header="567" w:footer="567" w:gutter="0"/>
          <w:pgNumType w:fmt="lowerRoman" w:start="1"/>
          <w:cols w:space="425"/>
        </w:sectPr>
      </w:pPr>
    </w:p>
    <w:p w14:paraId="5B249AE6" w14:textId="77777777" w:rsidR="001F47BA" w:rsidRPr="00784982" w:rsidRDefault="001F47BA" w:rsidP="00F5504F">
      <w:pPr>
        <w:autoSpaceDE w:val="0"/>
        <w:autoSpaceDN w:val="0"/>
        <w:adjustRightInd w:val="0"/>
        <w:jc w:val="both"/>
      </w:pPr>
      <w:r w:rsidRPr="00784982">
        <w:lastRenderedPageBreak/>
        <w:t>* This</w:t>
      </w:r>
      <w:r w:rsidR="00DA55FE">
        <w:t xml:space="preserve"> </w:t>
      </w:r>
      <w:r w:rsidR="00F803C6">
        <w:t>assignment</w:t>
      </w:r>
      <w:r w:rsidR="00DA55FE">
        <w:t xml:space="preserve"> </w:t>
      </w:r>
      <w:r w:rsidRPr="00784982">
        <w:t xml:space="preserve">contains </w:t>
      </w:r>
      <w:r w:rsidR="00F803C6">
        <w:t>10</w:t>
      </w:r>
      <w:r w:rsidRPr="00784982">
        <w:t>0 points. You are encouraged</w:t>
      </w:r>
      <w:r>
        <w:t xml:space="preserve"> to</w:t>
      </w:r>
      <w:r w:rsidRPr="00784982">
        <w:t xml:space="preserve"> finish independently. Any submitted work that it copied from any source or too similar to be an independent write-up will not be given credit. Please submit this homework</w:t>
      </w:r>
      <w:r w:rsidR="00F5504F">
        <w:t xml:space="preserve"> (as a PDF</w:t>
      </w:r>
      <w:r w:rsidR="00B35CCB">
        <w:t xml:space="preserve"> or Word</w:t>
      </w:r>
      <w:r w:rsidR="00F5504F">
        <w:t xml:space="preserve"> file including the cover page)</w:t>
      </w:r>
      <w:r w:rsidRPr="00784982">
        <w:t xml:space="preserve"> </w:t>
      </w:r>
      <w:r w:rsidR="00DA548E">
        <w:t xml:space="preserve">to </w:t>
      </w:r>
      <w:r w:rsidR="0035547F">
        <w:t>ND Canvas</w:t>
      </w:r>
      <w:r w:rsidR="00064F36">
        <w:t xml:space="preserve"> </w:t>
      </w:r>
      <w:r>
        <w:t xml:space="preserve">by </w:t>
      </w:r>
      <w:r w:rsidRPr="00C320FC">
        <w:rPr>
          <w:b/>
          <w:bCs/>
          <w:u w:val="single"/>
        </w:rPr>
        <w:t>11:</w:t>
      </w:r>
      <w:r w:rsidR="0035547F" w:rsidRPr="00C320FC">
        <w:rPr>
          <w:b/>
          <w:bCs/>
          <w:u w:val="single"/>
        </w:rPr>
        <w:t>59</w:t>
      </w:r>
      <w:r w:rsidRPr="00C320FC">
        <w:rPr>
          <w:b/>
          <w:bCs/>
          <w:u w:val="single"/>
        </w:rPr>
        <w:t>pm on</w:t>
      </w:r>
      <w:r w:rsidR="009B5FEE">
        <w:rPr>
          <w:b/>
          <w:bCs/>
          <w:u w:val="single"/>
        </w:rPr>
        <w:t xml:space="preserve"> </w:t>
      </w:r>
      <w:r w:rsidR="00963584">
        <w:rPr>
          <w:rFonts w:hint="eastAsia"/>
          <w:b/>
          <w:bCs/>
          <w:u w:val="single"/>
          <w:lang w:eastAsia="zh-CN"/>
        </w:rPr>
        <w:t>Mon</w:t>
      </w:r>
      <w:r w:rsidR="004012E9">
        <w:rPr>
          <w:b/>
          <w:bCs/>
          <w:u w:val="single"/>
        </w:rPr>
        <w:t>day</w:t>
      </w:r>
      <w:r w:rsidR="009B5FEE">
        <w:rPr>
          <w:b/>
          <w:bCs/>
          <w:u w:val="single"/>
        </w:rPr>
        <w:t>,</w:t>
      </w:r>
      <w:r w:rsidRPr="00C320FC">
        <w:rPr>
          <w:b/>
          <w:bCs/>
          <w:u w:val="single"/>
        </w:rPr>
        <w:t xml:space="preserve"> </w:t>
      </w:r>
      <w:r w:rsidRPr="00C320FC">
        <w:rPr>
          <w:b/>
          <w:bCs/>
          <w:u w:val="single"/>
          <w:lang w:eastAsia="zh-CN"/>
        </w:rPr>
        <w:t>0</w:t>
      </w:r>
      <w:r w:rsidR="00A30C52">
        <w:rPr>
          <w:b/>
          <w:bCs/>
          <w:u w:val="single"/>
          <w:lang w:eastAsia="zh-CN"/>
        </w:rPr>
        <w:t>9</w:t>
      </w:r>
      <w:r w:rsidR="0035547F" w:rsidRPr="00C320FC">
        <w:rPr>
          <w:b/>
          <w:bCs/>
          <w:u w:val="single"/>
          <w:lang w:eastAsia="zh-CN"/>
        </w:rPr>
        <w:t>/</w:t>
      </w:r>
      <w:r w:rsidR="00A30C52">
        <w:rPr>
          <w:b/>
          <w:bCs/>
          <w:u w:val="single"/>
          <w:lang w:eastAsia="zh-CN"/>
        </w:rPr>
        <w:t>1</w:t>
      </w:r>
      <w:r w:rsidR="00963584">
        <w:rPr>
          <w:rFonts w:hint="eastAsia"/>
          <w:b/>
          <w:bCs/>
          <w:u w:val="single"/>
          <w:lang w:eastAsia="zh-CN"/>
        </w:rPr>
        <w:t>4</w:t>
      </w:r>
      <w:r w:rsidRPr="00C320FC">
        <w:rPr>
          <w:b/>
          <w:bCs/>
          <w:u w:val="single"/>
          <w:lang w:eastAsia="zh-CN"/>
        </w:rPr>
        <w:t>/20</w:t>
      </w:r>
      <w:r w:rsidR="0035547F" w:rsidRPr="00C320FC">
        <w:rPr>
          <w:b/>
          <w:bCs/>
          <w:u w:val="single"/>
          <w:lang w:eastAsia="zh-CN"/>
        </w:rPr>
        <w:t>2</w:t>
      </w:r>
      <w:r w:rsidR="00963584">
        <w:rPr>
          <w:rFonts w:hint="eastAsia"/>
          <w:b/>
          <w:bCs/>
          <w:u w:val="single"/>
          <w:lang w:eastAsia="zh-CN"/>
        </w:rPr>
        <w:t>6</w:t>
      </w:r>
      <w:r w:rsidRPr="00784982">
        <w:t>.</w:t>
      </w:r>
      <w:r w:rsidR="00DA548E">
        <w:t xml:space="preserve"> </w:t>
      </w:r>
    </w:p>
    <w:p w14:paraId="26575F6B" w14:textId="77777777" w:rsidR="001F47BA" w:rsidRDefault="001F47BA" w:rsidP="001F47BA">
      <w:pPr>
        <w:autoSpaceDE w:val="0"/>
        <w:autoSpaceDN w:val="0"/>
        <w:adjustRightInd w:val="0"/>
      </w:pPr>
    </w:p>
    <w:p w14:paraId="00F45B00" w14:textId="77777777" w:rsidR="004012E9" w:rsidRPr="004012E9" w:rsidRDefault="004012E9" w:rsidP="004012E9">
      <w:pPr>
        <w:autoSpaceDE w:val="0"/>
        <w:autoSpaceDN w:val="0"/>
        <w:adjustRightInd w:val="0"/>
        <w:rPr>
          <w:b/>
        </w:rPr>
      </w:pPr>
      <w:r w:rsidRPr="004012E9">
        <w:rPr>
          <w:b/>
        </w:rPr>
        <w:t>Part A – Graph Creation and Modification (30 pts)</w:t>
      </w:r>
    </w:p>
    <w:p w14:paraId="3953BB49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</w:p>
    <w:p w14:paraId="5C44A068" w14:textId="77777777" w:rsidR="004012E9" w:rsidRDefault="004012E9" w:rsidP="004012E9">
      <w:pPr>
        <w:autoSpaceDE w:val="0"/>
        <w:autoSpaceDN w:val="0"/>
        <w:adjustRightInd w:val="0"/>
        <w:rPr>
          <w:bCs/>
        </w:rPr>
      </w:pPr>
      <w:r w:rsidRPr="004012E9">
        <w:rPr>
          <w:bCs/>
        </w:rPr>
        <w:t xml:space="preserve">In this </w:t>
      </w:r>
      <w:r>
        <w:rPr>
          <w:bCs/>
        </w:rPr>
        <w:t>part</w:t>
      </w:r>
      <w:r w:rsidRPr="004012E9">
        <w:rPr>
          <w:bCs/>
        </w:rPr>
        <w:t xml:space="preserve">, you will learn </w:t>
      </w:r>
      <w:r>
        <w:rPr>
          <w:bCs/>
        </w:rPr>
        <w:t>“</w:t>
      </w:r>
      <w:r w:rsidRPr="004012E9">
        <w:rPr>
          <w:bCs/>
        </w:rPr>
        <w:t>Graph Creation and Modification</w:t>
      </w:r>
      <w:r>
        <w:rPr>
          <w:bCs/>
        </w:rPr>
        <w:t xml:space="preserve">”. </w:t>
      </w:r>
    </w:p>
    <w:p w14:paraId="4FCAA69F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  <w:r>
        <w:rPr>
          <w:bCs/>
        </w:rPr>
        <w:t xml:space="preserve">Note: You may use </w:t>
      </w:r>
      <w:hyperlink r:id="rId11" w:history="1">
        <w:proofErr w:type="spellStart"/>
        <w:r w:rsidRPr="004012E9">
          <w:rPr>
            <w:rStyle w:val="Hyperlink"/>
            <w:bCs/>
          </w:rPr>
          <w:t>NetworkX</w:t>
        </w:r>
        <w:proofErr w:type="spellEnd"/>
      </w:hyperlink>
      <w:r w:rsidRPr="004012E9">
        <w:rPr>
          <w:bCs/>
        </w:rPr>
        <w:t>, a python library for studying graphs</w:t>
      </w:r>
      <w:r>
        <w:rPr>
          <w:bCs/>
        </w:rPr>
        <w:t xml:space="preserve"> and</w:t>
      </w:r>
      <w:r w:rsidRPr="004012E9">
        <w:rPr>
          <w:bCs/>
        </w:rPr>
        <w:t xml:space="preserve"> answer</w:t>
      </w:r>
      <w:r>
        <w:rPr>
          <w:bCs/>
        </w:rPr>
        <w:t>ing</w:t>
      </w:r>
      <w:r w:rsidRPr="004012E9">
        <w:rPr>
          <w:bCs/>
        </w:rPr>
        <w:t xml:space="preserve"> </w:t>
      </w:r>
      <w:r>
        <w:rPr>
          <w:bCs/>
        </w:rPr>
        <w:t>below</w:t>
      </w:r>
      <w:r w:rsidRPr="004012E9">
        <w:rPr>
          <w:bCs/>
        </w:rPr>
        <w:t xml:space="preserve"> questions. </w:t>
      </w:r>
      <w:r w:rsidR="00BD6ED5">
        <w:rPr>
          <w:bCs/>
        </w:rPr>
        <w:t xml:space="preserve">The </w:t>
      </w:r>
      <w:hyperlink r:id="rId12" w:history="1">
        <w:proofErr w:type="spellStart"/>
        <w:r w:rsidR="00BD6ED5" w:rsidRPr="00BD6ED5">
          <w:rPr>
            <w:rStyle w:val="Hyperlink"/>
            <w:bCs/>
          </w:rPr>
          <w:t>NetworkX</w:t>
        </w:r>
        <w:proofErr w:type="spellEnd"/>
        <w:r w:rsidR="00BD6ED5" w:rsidRPr="00BD6ED5">
          <w:rPr>
            <w:rStyle w:val="Hyperlink"/>
            <w:bCs/>
          </w:rPr>
          <w:t xml:space="preserve"> Tutorial</w:t>
        </w:r>
      </w:hyperlink>
      <w:r w:rsidR="00BD6ED5">
        <w:rPr>
          <w:bCs/>
        </w:rPr>
        <w:t xml:space="preserve"> </w:t>
      </w:r>
      <w:r w:rsidR="00BD6ED5" w:rsidRPr="00BD6ED5">
        <w:rPr>
          <w:bCs/>
        </w:rPr>
        <w:t xml:space="preserve">can help you start working with </w:t>
      </w:r>
      <w:proofErr w:type="spellStart"/>
      <w:r w:rsidR="00BD6ED5" w:rsidRPr="00BD6ED5">
        <w:rPr>
          <w:bCs/>
        </w:rPr>
        <w:t>NetworkX</w:t>
      </w:r>
      <w:proofErr w:type="spellEnd"/>
      <w:r w:rsidR="00BD6ED5" w:rsidRPr="00BD6ED5">
        <w:rPr>
          <w:bCs/>
        </w:rPr>
        <w:t>.</w:t>
      </w:r>
    </w:p>
    <w:p w14:paraId="2C6710BB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</w:p>
    <w:p w14:paraId="08F9B027" w14:textId="77777777" w:rsidR="004012E9" w:rsidRPr="004012E9" w:rsidRDefault="004012E9" w:rsidP="004012E9">
      <w:pPr>
        <w:autoSpaceDE w:val="0"/>
        <w:autoSpaceDN w:val="0"/>
        <w:adjustRightInd w:val="0"/>
        <w:rPr>
          <w:b/>
        </w:rPr>
      </w:pPr>
      <w:r w:rsidRPr="004012E9">
        <w:rPr>
          <w:b/>
        </w:rPr>
        <w:t>Q1: Graph Creation (15 pts)</w:t>
      </w:r>
    </w:p>
    <w:p w14:paraId="6DE76FF4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  <w:r>
        <w:rPr>
          <w:bCs/>
        </w:rPr>
        <w:t>C</w:t>
      </w:r>
      <w:r w:rsidRPr="004012E9">
        <w:rPr>
          <w:bCs/>
        </w:rPr>
        <w:t>reate the following undirected graph and show visualization of this graph.</w:t>
      </w:r>
      <w:r>
        <w:rPr>
          <w:bCs/>
        </w:rPr>
        <w:t xml:space="preserve"> (Note: You may r</w:t>
      </w:r>
      <w:r w:rsidRPr="004012E9">
        <w:rPr>
          <w:bCs/>
        </w:rPr>
        <w:t xml:space="preserve">ead </w:t>
      </w:r>
      <w:proofErr w:type="spellStart"/>
      <w:r w:rsidRPr="004012E9">
        <w:rPr>
          <w:bCs/>
        </w:rPr>
        <w:t>NetworkX</w:t>
      </w:r>
      <w:proofErr w:type="spellEnd"/>
      <w:r w:rsidRPr="004012E9">
        <w:rPr>
          <w:bCs/>
        </w:rPr>
        <w:t xml:space="preserve"> tutorial</w:t>
      </w:r>
      <w:r>
        <w:rPr>
          <w:bCs/>
        </w:rPr>
        <w:t xml:space="preserve"> to facilitate your solutions.)</w:t>
      </w:r>
    </w:p>
    <w:p w14:paraId="62BECEC9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</w:p>
    <w:p w14:paraId="4D0FEB7B" w14:textId="77777777" w:rsidR="004012E9" w:rsidRDefault="00941480" w:rsidP="004012E9">
      <w:pPr>
        <w:autoSpaceDE w:val="0"/>
        <w:autoSpaceDN w:val="0"/>
        <w:adjustRightInd w:val="0"/>
        <w:rPr>
          <w:bCs/>
        </w:rPr>
      </w:pPr>
      <w:r w:rsidRPr="004012E9">
        <w:rPr>
          <w:noProof/>
          <w:sz w:val="28"/>
          <w:szCs w:val="28"/>
        </w:rPr>
        <w:drawing>
          <wp:inline distT="0" distB="0" distL="0" distR="0" wp14:anchorId="71DF0C6C" wp14:editId="14EC9063">
            <wp:extent cx="2002790" cy="2753995"/>
            <wp:effectExtent l="0" t="0" r="0" b="0"/>
            <wp:docPr id="1" name="Picture 1" descr="Chart, radar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t, radar chart&#10;&#10;Description automatically generated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9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CABCB" w14:textId="194D5330" w:rsidR="00941480" w:rsidRPr="004012E9" w:rsidRDefault="00941480" w:rsidP="004012E9">
      <w:pPr>
        <w:autoSpaceDE w:val="0"/>
        <w:autoSpaceDN w:val="0"/>
        <w:adjustRightInd w:val="0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467D0D7D" wp14:editId="69A7D97C">
            <wp:extent cx="6120765" cy="7259320"/>
            <wp:effectExtent l="0" t="0" r="635" b="5080"/>
            <wp:docPr id="241144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44146" name="Picture 2411441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5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AE30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</w:p>
    <w:p w14:paraId="322C65D8" w14:textId="77777777" w:rsidR="004012E9" w:rsidRPr="004012E9" w:rsidRDefault="004012E9" w:rsidP="004012E9">
      <w:pPr>
        <w:autoSpaceDE w:val="0"/>
        <w:autoSpaceDN w:val="0"/>
        <w:adjustRightInd w:val="0"/>
        <w:rPr>
          <w:b/>
        </w:rPr>
      </w:pPr>
      <w:r w:rsidRPr="004012E9">
        <w:rPr>
          <w:b/>
        </w:rPr>
        <w:t>Q2: Graph Modification (15 pts)</w:t>
      </w:r>
    </w:p>
    <w:p w14:paraId="6C4BD36D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  <w:r w:rsidRPr="004012E9">
        <w:rPr>
          <w:bCs/>
        </w:rPr>
        <w:t xml:space="preserve">Based on graph created in </w:t>
      </w:r>
      <w:r>
        <w:rPr>
          <w:bCs/>
        </w:rPr>
        <w:t>Q1</w:t>
      </w:r>
      <w:r w:rsidRPr="004012E9">
        <w:rPr>
          <w:bCs/>
        </w:rPr>
        <w:t>, remove node 1, edge (0, 4) and edge (0, 5). List remaining components and visualize remaining graph.</w:t>
      </w:r>
      <w:r>
        <w:rPr>
          <w:bCs/>
        </w:rPr>
        <w:t xml:space="preserve"> (Note: You may use </w:t>
      </w:r>
      <w:proofErr w:type="spellStart"/>
      <w:r w:rsidRPr="004012E9">
        <w:rPr>
          <w:bCs/>
        </w:rPr>
        <w:t>NetworkX</w:t>
      </w:r>
      <w:proofErr w:type="spellEnd"/>
      <w:r w:rsidRPr="004012E9">
        <w:rPr>
          <w:bCs/>
        </w:rPr>
        <w:t xml:space="preserve"> </w:t>
      </w:r>
      <w:r>
        <w:rPr>
          <w:bCs/>
        </w:rPr>
        <w:t>to facilitate your solutions.)</w:t>
      </w:r>
    </w:p>
    <w:p w14:paraId="33FAF323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</w:p>
    <w:p w14:paraId="3D4E46D4" w14:textId="30961C0A" w:rsidR="004012E9" w:rsidRPr="004012E9" w:rsidRDefault="00941480" w:rsidP="004012E9">
      <w:pPr>
        <w:autoSpaceDE w:val="0"/>
        <w:autoSpaceDN w:val="0"/>
        <w:adjustRightInd w:val="0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09BE65DB" wp14:editId="4F2A2004">
            <wp:extent cx="4381500" cy="5905500"/>
            <wp:effectExtent l="0" t="0" r="0" b="0"/>
            <wp:docPr id="238666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66066" name="Picture 2386660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06EF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</w:p>
    <w:p w14:paraId="3F16E973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</w:p>
    <w:p w14:paraId="6D06A688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</w:p>
    <w:p w14:paraId="332FB3BB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</w:p>
    <w:p w14:paraId="480EDE3B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</w:p>
    <w:p w14:paraId="7D705A57" w14:textId="77777777" w:rsidR="004012E9" w:rsidRPr="004012E9" w:rsidRDefault="004012E9" w:rsidP="004012E9">
      <w:pPr>
        <w:autoSpaceDE w:val="0"/>
        <w:autoSpaceDN w:val="0"/>
        <w:adjustRightInd w:val="0"/>
        <w:rPr>
          <w:b/>
        </w:rPr>
      </w:pPr>
      <w:r w:rsidRPr="004012E9">
        <w:rPr>
          <w:b/>
        </w:rPr>
        <w:t>Part B – Graph Essentials and Measures (70 pts)</w:t>
      </w:r>
    </w:p>
    <w:p w14:paraId="5A46C4CC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</w:p>
    <w:p w14:paraId="67F8B66D" w14:textId="77777777" w:rsidR="004012E9" w:rsidRDefault="004012E9" w:rsidP="004012E9">
      <w:pPr>
        <w:autoSpaceDE w:val="0"/>
        <w:autoSpaceDN w:val="0"/>
        <w:adjustRightInd w:val="0"/>
        <w:rPr>
          <w:bCs/>
        </w:rPr>
      </w:pPr>
      <w:r w:rsidRPr="004012E9">
        <w:rPr>
          <w:bCs/>
        </w:rPr>
        <w:t>In this p</w:t>
      </w:r>
      <w:r>
        <w:rPr>
          <w:bCs/>
        </w:rPr>
        <w:t>art</w:t>
      </w:r>
      <w:r w:rsidRPr="004012E9">
        <w:rPr>
          <w:bCs/>
        </w:rPr>
        <w:t xml:space="preserve">, you will create a graph and compute related graph essentials and measures.  </w:t>
      </w:r>
    </w:p>
    <w:p w14:paraId="4B7B5827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  <w:r>
        <w:rPr>
          <w:bCs/>
        </w:rPr>
        <w:t xml:space="preserve">Note: You may use </w:t>
      </w:r>
      <w:hyperlink r:id="rId16" w:history="1">
        <w:proofErr w:type="spellStart"/>
        <w:r w:rsidRPr="004012E9">
          <w:rPr>
            <w:rStyle w:val="Hyperlink"/>
            <w:bCs/>
          </w:rPr>
          <w:t>NetworkX</w:t>
        </w:r>
        <w:proofErr w:type="spellEnd"/>
      </w:hyperlink>
      <w:r w:rsidRPr="004012E9">
        <w:rPr>
          <w:bCs/>
        </w:rPr>
        <w:t>, a python library for studying graphs</w:t>
      </w:r>
      <w:r>
        <w:rPr>
          <w:bCs/>
        </w:rPr>
        <w:t xml:space="preserve"> and</w:t>
      </w:r>
      <w:r w:rsidRPr="004012E9">
        <w:rPr>
          <w:bCs/>
        </w:rPr>
        <w:t xml:space="preserve"> answer</w:t>
      </w:r>
      <w:r>
        <w:rPr>
          <w:bCs/>
        </w:rPr>
        <w:t>ing</w:t>
      </w:r>
      <w:r w:rsidRPr="004012E9">
        <w:rPr>
          <w:bCs/>
        </w:rPr>
        <w:t xml:space="preserve"> </w:t>
      </w:r>
      <w:r>
        <w:rPr>
          <w:bCs/>
        </w:rPr>
        <w:t>below</w:t>
      </w:r>
      <w:r w:rsidRPr="004012E9">
        <w:rPr>
          <w:bCs/>
        </w:rPr>
        <w:t xml:space="preserve"> questions. </w:t>
      </w:r>
    </w:p>
    <w:p w14:paraId="55F1A0DD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</w:p>
    <w:p w14:paraId="31B5302D" w14:textId="77777777" w:rsidR="004012E9" w:rsidRDefault="004012E9" w:rsidP="004012E9">
      <w:pPr>
        <w:autoSpaceDE w:val="0"/>
        <w:autoSpaceDN w:val="0"/>
        <w:adjustRightInd w:val="0"/>
        <w:rPr>
          <w:b/>
        </w:rPr>
      </w:pPr>
      <w:r w:rsidRPr="004012E9">
        <w:rPr>
          <w:b/>
        </w:rPr>
        <w:t>Q3: Graph Creation (10 pts)</w:t>
      </w:r>
    </w:p>
    <w:p w14:paraId="0F060BC9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  <w:r>
        <w:rPr>
          <w:bCs/>
        </w:rPr>
        <w:t xml:space="preserve">(Note: You may use </w:t>
      </w:r>
      <w:proofErr w:type="spellStart"/>
      <w:r w:rsidRPr="004012E9">
        <w:rPr>
          <w:bCs/>
        </w:rPr>
        <w:t>NetworkX</w:t>
      </w:r>
      <w:proofErr w:type="spellEnd"/>
      <w:r w:rsidRPr="004012E9">
        <w:rPr>
          <w:bCs/>
        </w:rPr>
        <w:t xml:space="preserve"> </w:t>
      </w:r>
      <w:r>
        <w:rPr>
          <w:bCs/>
        </w:rPr>
        <w:t>to facilitate your solutions.)</w:t>
      </w:r>
    </w:p>
    <w:p w14:paraId="75FEE4E6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  <w:r w:rsidRPr="004012E9">
        <w:rPr>
          <w:bCs/>
        </w:rPr>
        <w:t>Create undirected graph using edge list file from graph.txt</w:t>
      </w:r>
      <w:r>
        <w:rPr>
          <w:bCs/>
        </w:rPr>
        <w:t xml:space="preserve"> (attached in this assignment)</w:t>
      </w:r>
      <w:r w:rsidRPr="004012E9">
        <w:rPr>
          <w:bCs/>
        </w:rPr>
        <w:t xml:space="preserve">. Report </w:t>
      </w:r>
      <w:r w:rsidRPr="004012E9">
        <w:rPr>
          <w:bCs/>
        </w:rPr>
        <w:lastRenderedPageBreak/>
        <w:t>node and edge numbers, number of connected components.</w:t>
      </w:r>
      <w:r>
        <w:rPr>
          <w:bCs/>
        </w:rPr>
        <w:t xml:space="preserve"> </w:t>
      </w:r>
    </w:p>
    <w:p w14:paraId="4EA04550" w14:textId="54AD2BDF" w:rsidR="004012E9" w:rsidRPr="004012E9" w:rsidRDefault="00941480" w:rsidP="004012E9">
      <w:pPr>
        <w:autoSpaceDE w:val="0"/>
        <w:autoSpaceDN w:val="0"/>
        <w:adjustRightInd w:val="0"/>
        <w:rPr>
          <w:bCs/>
        </w:rPr>
      </w:pPr>
      <w:r>
        <w:rPr>
          <w:bCs/>
          <w:noProof/>
        </w:rPr>
        <w:drawing>
          <wp:inline distT="0" distB="0" distL="0" distR="0" wp14:anchorId="1278FCF4" wp14:editId="26C1F669">
            <wp:extent cx="4394200" cy="1663700"/>
            <wp:effectExtent l="0" t="0" r="0" b="0"/>
            <wp:docPr id="1302554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54459" name="Picture 13025544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EE58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</w:p>
    <w:p w14:paraId="2DB78F78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</w:p>
    <w:p w14:paraId="7607BED7" w14:textId="77777777" w:rsidR="004012E9" w:rsidRDefault="004012E9" w:rsidP="004012E9">
      <w:pPr>
        <w:autoSpaceDE w:val="0"/>
        <w:autoSpaceDN w:val="0"/>
        <w:adjustRightInd w:val="0"/>
        <w:rPr>
          <w:b/>
        </w:rPr>
      </w:pPr>
      <w:r w:rsidRPr="004012E9">
        <w:rPr>
          <w:b/>
        </w:rPr>
        <w:t>Q4: Graph Essentials (30 pts)</w:t>
      </w:r>
    </w:p>
    <w:p w14:paraId="22312C8D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  <w:r>
        <w:rPr>
          <w:bCs/>
        </w:rPr>
        <w:t xml:space="preserve">(Note: You may use </w:t>
      </w:r>
      <w:proofErr w:type="spellStart"/>
      <w:r w:rsidRPr="004012E9">
        <w:rPr>
          <w:bCs/>
        </w:rPr>
        <w:t>NetworkX</w:t>
      </w:r>
      <w:proofErr w:type="spellEnd"/>
      <w:r w:rsidRPr="004012E9">
        <w:rPr>
          <w:bCs/>
        </w:rPr>
        <w:t xml:space="preserve"> </w:t>
      </w:r>
      <w:r>
        <w:rPr>
          <w:bCs/>
        </w:rPr>
        <w:t>to facilitate your solutions.)</w:t>
      </w:r>
    </w:p>
    <w:p w14:paraId="5386ED05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  <w:r w:rsidRPr="004012E9">
        <w:rPr>
          <w:bCs/>
        </w:rPr>
        <w:t xml:space="preserve">Based on the created graph in </w:t>
      </w:r>
      <w:r>
        <w:rPr>
          <w:bCs/>
        </w:rPr>
        <w:t>Q3</w:t>
      </w:r>
      <w:r w:rsidRPr="004012E9">
        <w:rPr>
          <w:bCs/>
        </w:rPr>
        <w:t xml:space="preserve">, get the largest connected component, report node and edge number of this component (10 pts). </w:t>
      </w:r>
    </w:p>
    <w:p w14:paraId="7A3FC3D0" w14:textId="1C222650" w:rsidR="004012E9" w:rsidRPr="004012E9" w:rsidRDefault="00941480" w:rsidP="004012E9">
      <w:pPr>
        <w:autoSpaceDE w:val="0"/>
        <w:autoSpaceDN w:val="0"/>
        <w:adjustRightInd w:val="0"/>
        <w:rPr>
          <w:bCs/>
        </w:rPr>
      </w:pPr>
      <w:r>
        <w:rPr>
          <w:bCs/>
          <w:noProof/>
        </w:rPr>
        <w:drawing>
          <wp:inline distT="0" distB="0" distL="0" distR="0" wp14:anchorId="65247924" wp14:editId="48100119">
            <wp:extent cx="5156200" cy="1511300"/>
            <wp:effectExtent l="0" t="0" r="0" b="0"/>
            <wp:docPr id="361138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3831" name="Picture 361138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EB16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  <w:r w:rsidRPr="004012E9">
        <w:rPr>
          <w:bCs/>
        </w:rPr>
        <w:t xml:space="preserve">Show visualization of the second largest connected component (10 pts). </w:t>
      </w:r>
    </w:p>
    <w:p w14:paraId="111293D2" w14:textId="41837733" w:rsidR="004012E9" w:rsidRPr="004012E9" w:rsidRDefault="00941480" w:rsidP="004012E9">
      <w:pPr>
        <w:autoSpaceDE w:val="0"/>
        <w:autoSpaceDN w:val="0"/>
        <w:adjustRightInd w:val="0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6B80B3D2" wp14:editId="6F423522">
            <wp:extent cx="6120765" cy="6478270"/>
            <wp:effectExtent l="0" t="0" r="635" b="0"/>
            <wp:docPr id="226424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24862" name="Picture 22642486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9744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  <w:r w:rsidRPr="004012E9">
        <w:rPr>
          <w:bCs/>
        </w:rPr>
        <w:t>Plot degree distribution of the whole graph (10 pts).</w:t>
      </w:r>
    </w:p>
    <w:p w14:paraId="5460B31D" w14:textId="04A44B60" w:rsidR="004012E9" w:rsidRPr="004012E9" w:rsidRDefault="00941480" w:rsidP="004012E9">
      <w:pPr>
        <w:autoSpaceDE w:val="0"/>
        <w:autoSpaceDN w:val="0"/>
        <w:adjustRightInd w:val="0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2DEC4C10" wp14:editId="6571B818">
            <wp:extent cx="5727700" cy="6832600"/>
            <wp:effectExtent l="0" t="0" r="0" b="0"/>
            <wp:docPr id="20024895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89513" name="Picture 20024895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4E35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</w:p>
    <w:p w14:paraId="31F90598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</w:p>
    <w:p w14:paraId="395876DB" w14:textId="77777777" w:rsidR="004012E9" w:rsidRPr="004012E9" w:rsidRDefault="004012E9" w:rsidP="004012E9">
      <w:pPr>
        <w:autoSpaceDE w:val="0"/>
        <w:autoSpaceDN w:val="0"/>
        <w:adjustRightInd w:val="0"/>
        <w:rPr>
          <w:b/>
        </w:rPr>
      </w:pPr>
      <w:r w:rsidRPr="004012E9">
        <w:rPr>
          <w:b/>
        </w:rPr>
        <w:t>Q5: Graph Measures (30 pts)</w:t>
      </w:r>
    </w:p>
    <w:p w14:paraId="11D472D9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  <w:r>
        <w:rPr>
          <w:bCs/>
        </w:rPr>
        <w:t xml:space="preserve">(Note: You may use </w:t>
      </w:r>
      <w:proofErr w:type="spellStart"/>
      <w:r w:rsidRPr="004012E9">
        <w:rPr>
          <w:bCs/>
        </w:rPr>
        <w:t>NetworkX</w:t>
      </w:r>
      <w:proofErr w:type="spellEnd"/>
      <w:r w:rsidRPr="004012E9">
        <w:rPr>
          <w:bCs/>
        </w:rPr>
        <w:t xml:space="preserve"> </w:t>
      </w:r>
      <w:r>
        <w:rPr>
          <w:bCs/>
        </w:rPr>
        <w:t>to facilitate your solutions.)</w:t>
      </w:r>
    </w:p>
    <w:p w14:paraId="1E46A6A8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  <w:r w:rsidRPr="004012E9">
        <w:rPr>
          <w:bCs/>
        </w:rPr>
        <w:t xml:space="preserve">Based on the created graph in </w:t>
      </w:r>
      <w:r>
        <w:rPr>
          <w:bCs/>
        </w:rPr>
        <w:t>Q3</w:t>
      </w:r>
      <w:r w:rsidRPr="004012E9">
        <w:rPr>
          <w:bCs/>
        </w:rPr>
        <w:t>, generate eigenvector centrality, report top-10 nodes with largest eigenvector centrality (10 pts). (</w:t>
      </w:r>
      <w:r>
        <w:rPr>
          <w:bCs/>
        </w:rPr>
        <w:t xml:space="preserve">You can </w:t>
      </w:r>
      <w:r w:rsidRPr="004012E9">
        <w:rPr>
          <w:bCs/>
        </w:rPr>
        <w:t xml:space="preserve">use default parameters in </w:t>
      </w:r>
      <w:proofErr w:type="spellStart"/>
      <w:r w:rsidRPr="004012E9">
        <w:rPr>
          <w:bCs/>
        </w:rPr>
        <w:t>NetworkX</w:t>
      </w:r>
      <w:proofErr w:type="spellEnd"/>
      <w:r w:rsidRPr="004012E9">
        <w:rPr>
          <w:bCs/>
        </w:rPr>
        <w:t>)</w:t>
      </w:r>
    </w:p>
    <w:p w14:paraId="17743ADF" w14:textId="1A7FB6AB" w:rsidR="004012E9" w:rsidRPr="004012E9" w:rsidRDefault="00941480" w:rsidP="004012E9">
      <w:pPr>
        <w:autoSpaceDE w:val="0"/>
        <w:autoSpaceDN w:val="0"/>
        <w:adjustRightInd w:val="0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308F7C76" wp14:editId="115BAD27">
            <wp:extent cx="3886200" cy="1803400"/>
            <wp:effectExtent l="0" t="0" r="0" b="0"/>
            <wp:docPr id="1840101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01907" name="Picture 184010190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4D8F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  <w:r w:rsidRPr="004012E9">
        <w:rPr>
          <w:bCs/>
        </w:rPr>
        <w:t xml:space="preserve">Generate </w:t>
      </w:r>
      <w:proofErr w:type="spellStart"/>
      <w:r w:rsidRPr="004012E9">
        <w:rPr>
          <w:bCs/>
        </w:rPr>
        <w:t>katz</w:t>
      </w:r>
      <w:proofErr w:type="spellEnd"/>
      <w:r w:rsidRPr="004012E9">
        <w:rPr>
          <w:bCs/>
        </w:rPr>
        <w:t xml:space="preserve"> centrality, report top-10 nodes with largest </w:t>
      </w:r>
      <w:proofErr w:type="spellStart"/>
      <w:r w:rsidRPr="004012E9">
        <w:rPr>
          <w:bCs/>
        </w:rPr>
        <w:t>katz</w:t>
      </w:r>
      <w:proofErr w:type="spellEnd"/>
      <w:r w:rsidRPr="004012E9">
        <w:rPr>
          <w:bCs/>
        </w:rPr>
        <w:t xml:space="preserve"> centrality (10 pts). (</w:t>
      </w:r>
      <w:r>
        <w:rPr>
          <w:bCs/>
        </w:rPr>
        <w:t xml:space="preserve">You can </w:t>
      </w:r>
      <w:r w:rsidRPr="004012E9">
        <w:rPr>
          <w:bCs/>
        </w:rPr>
        <w:t xml:space="preserve">use default parameters in </w:t>
      </w:r>
      <w:proofErr w:type="spellStart"/>
      <w:r w:rsidRPr="004012E9">
        <w:rPr>
          <w:bCs/>
        </w:rPr>
        <w:t>NetworkX</w:t>
      </w:r>
      <w:proofErr w:type="spellEnd"/>
      <w:r w:rsidRPr="004012E9">
        <w:rPr>
          <w:bCs/>
        </w:rPr>
        <w:t>)</w:t>
      </w:r>
    </w:p>
    <w:p w14:paraId="56C34AE7" w14:textId="763A877A" w:rsidR="004012E9" w:rsidRPr="004012E9" w:rsidRDefault="00941480" w:rsidP="004012E9">
      <w:pPr>
        <w:autoSpaceDE w:val="0"/>
        <w:autoSpaceDN w:val="0"/>
        <w:adjustRightInd w:val="0"/>
        <w:rPr>
          <w:bCs/>
        </w:rPr>
      </w:pPr>
      <w:r>
        <w:rPr>
          <w:bCs/>
          <w:noProof/>
        </w:rPr>
        <w:drawing>
          <wp:inline distT="0" distB="0" distL="0" distR="0" wp14:anchorId="3E6C5878" wp14:editId="2FB03BBE">
            <wp:extent cx="3200400" cy="1371600"/>
            <wp:effectExtent l="0" t="0" r="0" b="0"/>
            <wp:docPr id="14046101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10171" name="Picture 140461017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6599" w14:textId="77777777" w:rsidR="004012E9" w:rsidRPr="004012E9" w:rsidRDefault="004012E9" w:rsidP="004012E9">
      <w:pPr>
        <w:autoSpaceDE w:val="0"/>
        <w:autoSpaceDN w:val="0"/>
        <w:adjustRightInd w:val="0"/>
        <w:rPr>
          <w:bCs/>
        </w:rPr>
      </w:pPr>
      <w:r w:rsidRPr="004012E9">
        <w:rPr>
          <w:bCs/>
        </w:rPr>
        <w:t xml:space="preserve">Report average clustering coefficient of all nodes in the graph, report average Jaccard similarity of all connected node pairs in the graph (10 pts). </w:t>
      </w:r>
    </w:p>
    <w:p w14:paraId="0BCF64B8" w14:textId="594BC783" w:rsidR="004012E9" w:rsidRPr="004012E9" w:rsidRDefault="00941480" w:rsidP="004012E9">
      <w:pPr>
        <w:autoSpaceDE w:val="0"/>
        <w:autoSpaceDN w:val="0"/>
        <w:adjustRightInd w:val="0"/>
        <w:rPr>
          <w:bCs/>
        </w:rPr>
      </w:pPr>
      <w:r>
        <w:rPr>
          <w:bCs/>
          <w:noProof/>
        </w:rPr>
        <w:drawing>
          <wp:inline distT="0" distB="0" distL="0" distR="0" wp14:anchorId="4B31E1A1" wp14:editId="2F52B58E">
            <wp:extent cx="4965700" cy="2146300"/>
            <wp:effectExtent l="0" t="0" r="0" b="0"/>
            <wp:docPr id="1969377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77094" name="Picture 196937709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9AEC" w14:textId="77777777" w:rsidR="003A734C" w:rsidRDefault="003A734C" w:rsidP="004012E9">
      <w:pPr>
        <w:autoSpaceDE w:val="0"/>
        <w:autoSpaceDN w:val="0"/>
        <w:adjustRightInd w:val="0"/>
      </w:pPr>
    </w:p>
    <w:p w14:paraId="69580991" w14:textId="77777777" w:rsidR="00514BF5" w:rsidRDefault="00514BF5" w:rsidP="004012E9">
      <w:pPr>
        <w:autoSpaceDE w:val="0"/>
        <w:autoSpaceDN w:val="0"/>
        <w:adjustRightInd w:val="0"/>
      </w:pPr>
    </w:p>
    <w:p w14:paraId="063B39CF" w14:textId="77777777" w:rsidR="00514BF5" w:rsidRDefault="00514BF5" w:rsidP="004012E9">
      <w:pPr>
        <w:autoSpaceDE w:val="0"/>
        <w:autoSpaceDN w:val="0"/>
        <w:adjustRightInd w:val="0"/>
      </w:pPr>
    </w:p>
    <w:p w14:paraId="1A2CEBB2" w14:textId="546AA2ED" w:rsidR="00514BF5" w:rsidRDefault="00514BF5" w:rsidP="004012E9">
      <w:pPr>
        <w:autoSpaceDE w:val="0"/>
        <w:autoSpaceDN w:val="0"/>
        <w:adjustRightInd w:val="0"/>
      </w:pPr>
      <w:proofErr w:type="spellStart"/>
      <w:r>
        <w:t>Github</w:t>
      </w:r>
      <w:proofErr w:type="spellEnd"/>
      <w:r>
        <w:t xml:space="preserve"> repo: link</w:t>
      </w:r>
    </w:p>
    <w:sectPr w:rsidR="00514BF5" w:rsidSect="00D146E8">
      <w:footerReference w:type="default" r:id="rId24"/>
      <w:pgSz w:w="11907" w:h="16840" w:code="9"/>
      <w:pgMar w:top="851" w:right="1134" w:bottom="851" w:left="1134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FA4B7" w14:textId="77777777" w:rsidR="00846555" w:rsidRDefault="00846555">
      <w:r>
        <w:separator/>
      </w:r>
    </w:p>
  </w:endnote>
  <w:endnote w:type="continuationSeparator" w:id="0">
    <w:p w14:paraId="42856745" w14:textId="77777777" w:rsidR="00846555" w:rsidRDefault="00846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otype Sorts">
    <w:panose1 w:val="01010601010101010101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FKai-SB">
    <w:altName w:val="Microsoft YaHei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全真楷書">
    <w:altName w:val="PMingLiU"/>
    <w:panose1 w:val="020B0604020202020204"/>
    <w:charset w:val="88"/>
    <w:family w:val="modern"/>
    <w:pitch w:val="fixed"/>
    <w:sig w:usb0="00002A87" w:usb1="08080000" w:usb2="00000010" w:usb3="00000000" w:csb0="001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G Times (W1)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BB526" w14:textId="77777777" w:rsidR="00F20F56" w:rsidRDefault="00F20F56">
    <w:pPr>
      <w:pStyle w:val="Footer"/>
      <w:framePr w:wrap="auto" w:vAnchor="text" w:hAnchor="margin" w:xAlign="center" w:y="1"/>
      <w:rPr>
        <w:rStyle w:val="PageNumber"/>
        <w:rFonts w:ascii="CG Times (W1)"/>
      </w:rPr>
    </w:pPr>
    <w:r>
      <w:rPr>
        <w:rStyle w:val="PageNumber"/>
        <w:rFonts w:ascii="CG Times (W1)"/>
      </w:rPr>
      <w:fldChar w:fldCharType="begin"/>
    </w:r>
    <w:r>
      <w:rPr>
        <w:rStyle w:val="PageNumber"/>
        <w:rFonts w:ascii="CG Times (W1)"/>
      </w:rPr>
      <w:instrText xml:space="preserve">page  </w:instrText>
    </w:r>
    <w:r>
      <w:rPr>
        <w:rStyle w:val="PageNumber"/>
        <w:rFonts w:ascii="CG Times (W1)"/>
      </w:rPr>
      <w:fldChar w:fldCharType="end"/>
    </w:r>
  </w:p>
  <w:p w14:paraId="48913531" w14:textId="77777777" w:rsidR="00F20F56" w:rsidRDefault="00F20F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313A6" w14:textId="77777777" w:rsidR="00F20F56" w:rsidRPr="009F45B4" w:rsidRDefault="00F20F56" w:rsidP="009F45B4">
    <w:pPr>
      <w:pStyle w:val="Footer"/>
      <w:rPr>
        <w:szCs w:val="24"/>
      </w:rPr>
    </w:pPr>
    <w:r w:rsidRPr="009F45B4">
      <w:rPr>
        <w:szCs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F1E9" w14:textId="77777777" w:rsidR="00AA7985" w:rsidRPr="001F105E" w:rsidRDefault="00AA7985">
    <w:pPr>
      <w:pStyle w:val="Footer"/>
      <w:jc w:val="center"/>
      <w:rPr>
        <w:rFonts w:ascii="Times New Roman" w:hAnsi="Times New Roman"/>
      </w:rPr>
    </w:pPr>
    <w:r w:rsidRPr="001F105E">
      <w:rPr>
        <w:rFonts w:ascii="Times New Roman" w:hAnsi="Times New Roman"/>
      </w:rPr>
      <w:t xml:space="preserve">Page </w:t>
    </w:r>
    <w:r w:rsidRPr="001F105E">
      <w:rPr>
        <w:rFonts w:ascii="Times New Roman" w:hAnsi="Times New Roman"/>
        <w:b/>
        <w:bCs/>
      </w:rPr>
      <w:fldChar w:fldCharType="begin"/>
    </w:r>
    <w:r w:rsidRPr="001F105E">
      <w:rPr>
        <w:rFonts w:ascii="Times New Roman" w:hAnsi="Times New Roman"/>
        <w:b/>
        <w:bCs/>
      </w:rPr>
      <w:instrText xml:space="preserve"> PAGE </w:instrText>
    </w:r>
    <w:r w:rsidRPr="001F105E">
      <w:rPr>
        <w:rFonts w:ascii="Times New Roman" w:hAnsi="Times New Roman"/>
        <w:b/>
        <w:bCs/>
      </w:rPr>
      <w:fldChar w:fldCharType="separate"/>
    </w:r>
    <w:r w:rsidR="001F105E">
      <w:rPr>
        <w:rFonts w:ascii="Times New Roman" w:hAnsi="Times New Roman"/>
        <w:b/>
        <w:bCs/>
        <w:noProof/>
      </w:rPr>
      <w:t>3</w:t>
    </w:r>
    <w:r w:rsidRPr="001F105E">
      <w:rPr>
        <w:rFonts w:ascii="Times New Roman" w:hAnsi="Times New Roman"/>
        <w:b/>
        <w:bCs/>
      </w:rPr>
      <w:fldChar w:fldCharType="end"/>
    </w:r>
    <w:r w:rsidRPr="001F105E">
      <w:rPr>
        <w:rFonts w:ascii="Times New Roman" w:hAnsi="Times New Roman"/>
      </w:rPr>
      <w:t xml:space="preserve"> of </w:t>
    </w:r>
    <w:r w:rsidRPr="001F105E">
      <w:rPr>
        <w:rFonts w:ascii="Times New Roman" w:hAnsi="Times New Roman"/>
        <w:b/>
        <w:bCs/>
      </w:rPr>
      <w:fldChar w:fldCharType="begin"/>
    </w:r>
    <w:r w:rsidRPr="001F105E">
      <w:rPr>
        <w:rFonts w:ascii="Times New Roman" w:hAnsi="Times New Roman"/>
        <w:b/>
        <w:bCs/>
      </w:rPr>
      <w:instrText xml:space="preserve"> NUMPAGES  </w:instrText>
    </w:r>
    <w:r w:rsidRPr="001F105E">
      <w:rPr>
        <w:rFonts w:ascii="Times New Roman" w:hAnsi="Times New Roman"/>
        <w:b/>
        <w:bCs/>
      </w:rPr>
      <w:fldChar w:fldCharType="separate"/>
    </w:r>
    <w:r w:rsidR="001F105E">
      <w:rPr>
        <w:rFonts w:ascii="Times New Roman" w:hAnsi="Times New Roman"/>
        <w:b/>
        <w:bCs/>
        <w:noProof/>
      </w:rPr>
      <w:t>4</w:t>
    </w:r>
    <w:r w:rsidRPr="001F105E">
      <w:rPr>
        <w:rFonts w:ascii="Times New Roman" w:hAnsi="Times New Roman"/>
        <w:b/>
        <w:bCs/>
      </w:rPr>
      <w:fldChar w:fldCharType="end"/>
    </w:r>
  </w:p>
  <w:p w14:paraId="3847480B" w14:textId="77777777" w:rsidR="00F20F56" w:rsidRPr="001F105E" w:rsidRDefault="00F20F56">
    <w:pPr>
      <w:pStyle w:val="Footer"/>
      <w:ind w:right="360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29C62" w14:textId="77777777" w:rsidR="00846555" w:rsidRDefault="00846555">
      <w:r>
        <w:separator/>
      </w:r>
    </w:p>
  </w:footnote>
  <w:footnote w:type="continuationSeparator" w:id="0">
    <w:p w14:paraId="1E411DC2" w14:textId="77777777" w:rsidR="00846555" w:rsidRDefault="00846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D421D" w14:textId="77777777" w:rsidR="00F20F56" w:rsidRPr="009F3171" w:rsidRDefault="00941480" w:rsidP="003445DC">
    <w:pPr>
      <w:autoSpaceDE w:val="0"/>
      <w:autoSpaceDN w:val="0"/>
      <w:snapToGrid w:val="0"/>
      <w:spacing w:beforeLines="100" w:before="240" w:afterLines="100" w:after="240"/>
      <w:rPr>
        <w:bCs/>
        <w:sz w:val="48"/>
        <w:lang w:eastAsia="zh-CN"/>
      </w:rPr>
    </w:pPr>
    <w:r w:rsidRPr="00865D63">
      <w:rPr>
        <w:noProof/>
      </w:rPr>
      <w:drawing>
        <wp:inline distT="0" distB="0" distL="0" distR="0" wp14:anchorId="00DF397A" wp14:editId="0EACB871">
          <wp:extent cx="272415" cy="272415"/>
          <wp:effectExtent l="0" t="0" r="0" b="0"/>
          <wp:docPr id="2" name="Picture 1" descr="Notre Dame Athletics | The Fighting Iris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otre Dame Athletics | The Fighting Irish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4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0F56" w:rsidRPr="00BD2582">
      <w:rPr>
        <w:rFonts w:eastAsia="PMingLiU"/>
        <w:u w:val="single"/>
      </w:rPr>
      <w:t xml:space="preserve"> </w:t>
    </w:r>
    <w:r w:rsidR="00F20F56">
      <w:rPr>
        <w:rFonts w:hint="eastAsia"/>
        <w:u w:val="single"/>
        <w:lang w:eastAsia="zh-CN"/>
      </w:rPr>
      <w:t xml:space="preserve">    </w:t>
    </w:r>
    <w:r w:rsidR="00AA7985">
      <w:rPr>
        <w:u w:val="single"/>
        <w:lang w:eastAsia="zh-CN"/>
      </w:rPr>
      <w:t>C</w:t>
    </w:r>
    <w:r w:rsidR="00F803C6">
      <w:rPr>
        <w:u w:val="single"/>
        <w:lang w:eastAsia="zh-CN"/>
      </w:rPr>
      <w:t xml:space="preserve">SE </w:t>
    </w:r>
    <w:r w:rsidR="00CE316D">
      <w:rPr>
        <w:u w:val="single"/>
        <w:lang w:eastAsia="zh-CN"/>
      </w:rPr>
      <w:t>60745</w:t>
    </w:r>
    <w:r w:rsidR="00AA7985">
      <w:rPr>
        <w:u w:val="single"/>
        <w:lang w:eastAsia="zh-CN"/>
      </w:rPr>
      <w:t xml:space="preserve"> (</w:t>
    </w:r>
    <w:r w:rsidR="00CE316D">
      <w:rPr>
        <w:u w:val="single"/>
        <w:lang w:eastAsia="zh-CN"/>
      </w:rPr>
      <w:t>Fall</w:t>
    </w:r>
    <w:r w:rsidR="00311F8B">
      <w:rPr>
        <w:u w:val="single"/>
        <w:lang w:eastAsia="zh-CN"/>
      </w:rPr>
      <w:t xml:space="preserve"> 20</w:t>
    </w:r>
    <w:r w:rsidR="00F803C6">
      <w:rPr>
        <w:u w:val="single"/>
        <w:lang w:eastAsia="zh-CN"/>
      </w:rPr>
      <w:t>2</w:t>
    </w:r>
    <w:r w:rsidR="00963584">
      <w:rPr>
        <w:rFonts w:hint="eastAsia"/>
        <w:u w:val="single"/>
        <w:lang w:eastAsia="zh-CN"/>
      </w:rPr>
      <w:t>6</w:t>
    </w:r>
    <w:r w:rsidR="00AA7985">
      <w:rPr>
        <w:u w:val="single"/>
        <w:lang w:eastAsia="zh-CN"/>
      </w:rPr>
      <w:t>)</w:t>
    </w:r>
    <w:r w:rsidR="001F47BA">
      <w:rPr>
        <w:u w:val="single"/>
        <w:lang w:eastAsia="zh-CN"/>
      </w:rPr>
      <w:t xml:space="preserve"> </w:t>
    </w:r>
    <w:r w:rsidR="001B0493">
      <w:rPr>
        <w:u w:val="single"/>
        <w:lang w:eastAsia="zh-CN"/>
      </w:rPr>
      <w:t>–</w:t>
    </w:r>
    <w:r w:rsidR="001F47BA">
      <w:rPr>
        <w:u w:val="single"/>
        <w:lang w:eastAsia="zh-CN"/>
      </w:rPr>
      <w:t xml:space="preserve"> </w:t>
    </w:r>
    <w:r w:rsidR="004012E9">
      <w:rPr>
        <w:u w:val="single"/>
        <w:lang w:eastAsia="zh-CN"/>
      </w:rPr>
      <w:t>Graph Basics and Properties</w:t>
    </w:r>
    <w:r w:rsidR="00F20F56">
      <w:rPr>
        <w:rFonts w:hint="eastAsia"/>
        <w:u w:val="single"/>
        <w:lang w:eastAsia="zh-CN"/>
      </w:rPr>
      <w:t xml:space="preserve"> </w:t>
    </w:r>
    <w:r w:rsidR="00F20F56" w:rsidRPr="0082393D">
      <w:rPr>
        <w:rFonts w:eastAsia="PMingLiU"/>
        <w:u w:val="single"/>
      </w:rPr>
      <w:t xml:space="preserve">    </w:t>
    </w:r>
    <w:r w:rsidR="00F20F56">
      <w:rPr>
        <w:rFonts w:eastAsia="PMingLiU" w:hint="eastAsia"/>
        <w:u w:val="single"/>
      </w:rPr>
      <w:t xml:space="preserve">    </w:t>
    </w:r>
    <w:r w:rsidR="00F20F56" w:rsidRPr="009F3171">
      <w:rPr>
        <w:rFonts w:eastAsia="PMingLiU"/>
        <w:u w:val="single"/>
      </w:rPr>
      <w:t xml:space="preserve"> </w:t>
    </w:r>
    <w:r w:rsidR="00F20F56">
      <w:rPr>
        <w:rFonts w:hint="eastAsia"/>
        <w:u w:val="single"/>
        <w:lang w:eastAsia="zh-CN"/>
      </w:rPr>
      <w:t xml:space="preserve">               </w:t>
    </w:r>
    <w:r w:rsidR="00DE6488">
      <w:rPr>
        <w:rFonts w:hint="eastAsia"/>
        <w:u w:val="single"/>
        <w:lang w:eastAsia="zh-CN"/>
      </w:rPr>
      <w:t xml:space="preserve">    </w:t>
    </w:r>
    <w:r w:rsidR="00F20F56">
      <w:rPr>
        <w:rFonts w:hint="eastAsia"/>
        <w:u w:val="single"/>
        <w:lang w:eastAsia="zh-CN"/>
      </w:rPr>
      <w:t xml:space="preserve"> </w:t>
    </w:r>
    <w:r w:rsidR="00311F8B">
      <w:rPr>
        <w:rFonts w:hint="eastAsia"/>
        <w:u w:val="single"/>
        <w:lang w:eastAsia="zh-CN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CEFFC8"/>
    <w:lvl w:ilvl="0">
      <w:start w:val="1"/>
      <w:numFmt w:val="bullet"/>
      <w:pStyle w:val="List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570474"/>
    <w:multiLevelType w:val="hybridMultilevel"/>
    <w:tmpl w:val="24C86AD8"/>
    <w:lvl w:ilvl="0" w:tplc="48ECDA60">
      <w:start w:val="1"/>
      <w:numFmt w:val="decimal"/>
      <w:pStyle w:val="1"/>
      <w:lvlText w:val="%1."/>
      <w:lvlJc w:val="left"/>
      <w:pPr>
        <w:tabs>
          <w:tab w:val="num" w:pos="1004"/>
        </w:tabs>
        <w:ind w:left="284" w:firstLine="0"/>
      </w:pPr>
      <w:rPr>
        <w:rFonts w:hint="eastAsia"/>
      </w:rPr>
    </w:lvl>
    <w:lvl w:ilvl="1" w:tplc="B8F63464">
      <w:start w:val="1"/>
      <w:numFmt w:val="bullet"/>
      <w:lvlText w:val=""/>
      <w:lvlJc w:val="left"/>
      <w:pPr>
        <w:tabs>
          <w:tab w:val="num" w:pos="780"/>
        </w:tabs>
        <w:ind w:left="7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40"/>
        </w:tabs>
        <w:ind w:left="17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20"/>
        </w:tabs>
        <w:ind w:left="22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00"/>
        </w:tabs>
        <w:ind w:left="27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80"/>
        </w:tabs>
        <w:ind w:left="31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60"/>
        </w:tabs>
        <w:ind w:left="36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40"/>
        </w:tabs>
        <w:ind w:left="4140" w:hanging="480"/>
      </w:pPr>
      <w:rPr>
        <w:rFonts w:ascii="Wingdings" w:hAnsi="Wingdings" w:hint="default"/>
      </w:rPr>
    </w:lvl>
  </w:abstractNum>
  <w:abstractNum w:abstractNumId="2" w15:restartNumberingAfterBreak="0">
    <w:nsid w:val="06B912D3"/>
    <w:multiLevelType w:val="hybridMultilevel"/>
    <w:tmpl w:val="B008D5E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086C369C"/>
    <w:multiLevelType w:val="hybridMultilevel"/>
    <w:tmpl w:val="B9F801D4"/>
    <w:lvl w:ilvl="0" w:tplc="0409000B">
      <w:start w:val="1"/>
      <w:numFmt w:val="bullet"/>
      <w:lvlText w:val="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956A660">
      <w:start w:val="1"/>
      <w:numFmt w:val="bullet"/>
      <w:lvlText w:val="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9FCA78B8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3" w:tplc="A12EEE72">
      <w:start w:val="1"/>
      <w:numFmt w:val="bullet"/>
      <w:pStyle w:val="Index1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4" w:tplc="FBAEDBC0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5" w:tplc="98486AA8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6" w:tplc="B4F23122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7" w:tplc="44888DBC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</w:abstractNum>
  <w:abstractNum w:abstractNumId="4" w15:restartNumberingAfterBreak="0">
    <w:nsid w:val="08973824"/>
    <w:multiLevelType w:val="hybridMultilevel"/>
    <w:tmpl w:val="34A27452"/>
    <w:lvl w:ilvl="0" w:tplc="6D8E55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A116024"/>
    <w:multiLevelType w:val="hybridMultilevel"/>
    <w:tmpl w:val="0C740460"/>
    <w:lvl w:ilvl="0" w:tplc="04090001">
      <w:start w:val="1"/>
      <w:numFmt w:val="bullet"/>
      <w:lvlText w:val="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CF956ED"/>
    <w:multiLevelType w:val="hybridMultilevel"/>
    <w:tmpl w:val="1CB256FA"/>
    <w:lvl w:ilvl="0" w:tplc="12603E0A">
      <w:start w:val="1"/>
      <w:numFmt w:val="bullet"/>
      <w:pStyle w:val="ListBullet2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546B608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6B67717"/>
    <w:multiLevelType w:val="multilevel"/>
    <w:tmpl w:val="0C740460"/>
    <w:lvl w:ilvl="0">
      <w:start w:val="1"/>
      <w:numFmt w:val="bullet"/>
      <w:lvlText w:val="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1991FDF"/>
    <w:multiLevelType w:val="hybridMultilevel"/>
    <w:tmpl w:val="EAB6D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5BF49F8"/>
    <w:multiLevelType w:val="hybridMultilevel"/>
    <w:tmpl w:val="C8363446"/>
    <w:lvl w:ilvl="0" w:tplc="0409000D">
      <w:start w:val="1"/>
      <w:numFmt w:val="bullet"/>
      <w:lvlText w:val="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0" w15:restartNumberingAfterBreak="0">
    <w:nsid w:val="26F1241F"/>
    <w:multiLevelType w:val="hybridMultilevel"/>
    <w:tmpl w:val="F7A292BC"/>
    <w:lvl w:ilvl="0" w:tplc="3168B58A">
      <w:start w:val="1"/>
      <w:numFmt w:val="bullet"/>
      <w:pStyle w:val="10"/>
      <w:lvlText w:val=""/>
      <w:lvlJc w:val="left"/>
      <w:pPr>
        <w:tabs>
          <w:tab w:val="num" w:pos="300"/>
        </w:tabs>
        <w:ind w:left="300" w:hanging="480"/>
      </w:pPr>
      <w:rPr>
        <w:rFonts w:ascii="Wingdings" w:hAnsi="Wingdings" w:hint="default"/>
      </w:rPr>
    </w:lvl>
    <w:lvl w:ilvl="1" w:tplc="B8F63464">
      <w:start w:val="1"/>
      <w:numFmt w:val="bullet"/>
      <w:pStyle w:val="2"/>
      <w:lvlText w:val=""/>
      <w:lvlJc w:val="left"/>
      <w:pPr>
        <w:tabs>
          <w:tab w:val="num" w:pos="780"/>
        </w:tabs>
        <w:ind w:left="7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40"/>
        </w:tabs>
        <w:ind w:left="17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20"/>
        </w:tabs>
        <w:ind w:left="22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00"/>
        </w:tabs>
        <w:ind w:left="27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80"/>
        </w:tabs>
        <w:ind w:left="31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60"/>
        </w:tabs>
        <w:ind w:left="36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40"/>
        </w:tabs>
        <w:ind w:left="4140" w:hanging="480"/>
      </w:pPr>
      <w:rPr>
        <w:rFonts w:ascii="Wingdings" w:hAnsi="Wingdings" w:hint="default"/>
      </w:rPr>
    </w:lvl>
  </w:abstractNum>
  <w:abstractNum w:abstractNumId="11" w15:restartNumberingAfterBreak="0">
    <w:nsid w:val="280B5F39"/>
    <w:multiLevelType w:val="singleLevel"/>
    <w:tmpl w:val="392480B2"/>
    <w:lvl w:ilvl="0">
      <w:start w:val="1"/>
      <w:numFmt w:val="bullet"/>
      <w:pStyle w:val="Table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B5C1921"/>
    <w:multiLevelType w:val="hybridMultilevel"/>
    <w:tmpl w:val="8E52647E"/>
    <w:lvl w:ilvl="0" w:tplc="D25E21B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CE34A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A6C1F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BCE6D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02A9E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F21A1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7C6AA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B8F62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90E5A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AB7ABA"/>
    <w:multiLevelType w:val="hybridMultilevel"/>
    <w:tmpl w:val="2AA8C390"/>
    <w:lvl w:ilvl="0" w:tplc="F606107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04B27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4A464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84BD2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6D88B5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82CCC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E2447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708AC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7EF6F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166013"/>
    <w:multiLevelType w:val="hybridMultilevel"/>
    <w:tmpl w:val="E7E27DAC"/>
    <w:lvl w:ilvl="0" w:tplc="AFACDD98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eastAsia"/>
      </w:rPr>
    </w:lvl>
    <w:lvl w:ilvl="1" w:tplc="91481DD4">
      <w:start w:val="1"/>
      <w:numFmt w:val="decimal"/>
      <w:lvlText w:val="%2."/>
      <w:lvlJc w:val="left"/>
      <w:pPr>
        <w:tabs>
          <w:tab w:val="num" w:pos="1485"/>
        </w:tabs>
        <w:ind w:left="1485" w:hanging="46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155A6250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5" w15:restartNumberingAfterBreak="0">
    <w:nsid w:val="3395177A"/>
    <w:multiLevelType w:val="hybridMultilevel"/>
    <w:tmpl w:val="52F6F976"/>
    <w:lvl w:ilvl="0" w:tplc="DBA01E0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55633E9"/>
    <w:multiLevelType w:val="hybridMultilevel"/>
    <w:tmpl w:val="419668B6"/>
    <w:lvl w:ilvl="0" w:tplc="04090019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48BB6874"/>
    <w:multiLevelType w:val="hybridMultilevel"/>
    <w:tmpl w:val="ECAC24A4"/>
    <w:lvl w:ilvl="0" w:tplc="04090019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1BC5EFC"/>
    <w:multiLevelType w:val="hybridMultilevel"/>
    <w:tmpl w:val="F1746ECC"/>
    <w:lvl w:ilvl="0" w:tplc="F61C2B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B656CFC"/>
    <w:multiLevelType w:val="hybridMultilevel"/>
    <w:tmpl w:val="90360CF6"/>
    <w:lvl w:ilvl="0" w:tplc="DBA01E0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093F2F"/>
    <w:multiLevelType w:val="singleLevel"/>
    <w:tmpl w:val="37ECA56A"/>
    <w:lvl w:ilvl="0">
      <w:start w:val="1"/>
      <w:numFmt w:val="bullet"/>
      <w:pStyle w:val="5"/>
      <w:lvlText w:val=""/>
      <w:lvlJc w:val="left"/>
      <w:pPr>
        <w:tabs>
          <w:tab w:val="num" w:pos="425"/>
        </w:tabs>
        <w:ind w:left="425" w:hanging="425"/>
      </w:pPr>
      <w:rPr>
        <w:rFonts w:ascii="Monotype Sorts" w:hAnsi="Monotype Sorts" w:hint="default"/>
      </w:rPr>
    </w:lvl>
  </w:abstractNum>
  <w:abstractNum w:abstractNumId="21" w15:restartNumberingAfterBreak="0">
    <w:nsid w:val="5E187612"/>
    <w:multiLevelType w:val="hybridMultilevel"/>
    <w:tmpl w:val="C4FCAEA6"/>
    <w:lvl w:ilvl="0" w:tplc="B3BCE842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B2CEFCA" w:tentative="1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CF3EFFAE" w:tentative="1">
      <w:start w:val="1"/>
      <w:numFmt w:val="bullet"/>
      <w:lvlText w:val="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7DF80468" w:tentative="1">
      <w:start w:val="1"/>
      <w:numFmt w:val="bulle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6262CDD0" w:tentative="1">
      <w:start w:val="1"/>
      <w:numFmt w:val="bullet"/>
      <w:lvlText w:val="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264221B0" w:tentative="1">
      <w:start w:val="1"/>
      <w:numFmt w:val="bullet"/>
      <w:lvlText w:val="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65CF6EC" w:tentative="1">
      <w:start w:val="1"/>
      <w:numFmt w:val="bullet"/>
      <w:lvlText w:val="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783883EA" w:tentative="1">
      <w:start w:val="1"/>
      <w:numFmt w:val="bullet"/>
      <w:lvlText w:val="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25D6F7C0" w:tentative="1">
      <w:start w:val="1"/>
      <w:numFmt w:val="bullet"/>
      <w:lvlText w:val="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ED31155"/>
    <w:multiLevelType w:val="singleLevel"/>
    <w:tmpl w:val="389E5B60"/>
    <w:lvl w:ilvl="0">
      <w:start w:val="1"/>
      <w:numFmt w:val="bullet"/>
      <w:pStyle w:val="Normal-bullets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5FCA1D2C"/>
    <w:multiLevelType w:val="hybridMultilevel"/>
    <w:tmpl w:val="BB0C5E58"/>
    <w:lvl w:ilvl="0" w:tplc="04090001">
      <w:start w:val="1"/>
      <w:numFmt w:val="bullet"/>
      <w:lvlText w:val="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</w:abstractNum>
  <w:abstractNum w:abstractNumId="24" w15:restartNumberingAfterBreak="0">
    <w:nsid w:val="69105180"/>
    <w:multiLevelType w:val="hybridMultilevel"/>
    <w:tmpl w:val="0A8A9650"/>
    <w:lvl w:ilvl="0" w:tplc="766EFDE0">
      <w:start w:val="1"/>
      <w:numFmt w:val="bullet"/>
      <w:pStyle w:val="a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698D18AB"/>
    <w:multiLevelType w:val="hybridMultilevel"/>
    <w:tmpl w:val="1A4AC704"/>
    <w:lvl w:ilvl="0" w:tplc="0409000D">
      <w:start w:val="1"/>
      <w:numFmt w:val="bullet"/>
      <w:lvlText w:val=""/>
      <w:lvlJc w:val="left"/>
      <w:pPr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6" w15:restartNumberingAfterBreak="0">
    <w:nsid w:val="6E28326D"/>
    <w:multiLevelType w:val="hybridMultilevel"/>
    <w:tmpl w:val="90B4BD2A"/>
    <w:lvl w:ilvl="0" w:tplc="7D3AB902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2118F14E" w:tentative="1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D0282A66" w:tentative="1">
      <w:start w:val="1"/>
      <w:numFmt w:val="bullet"/>
      <w:lvlText w:val="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48C8B56" w:tentative="1">
      <w:start w:val="1"/>
      <w:numFmt w:val="bulle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4DEB172" w:tentative="1">
      <w:start w:val="1"/>
      <w:numFmt w:val="bullet"/>
      <w:lvlText w:val="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001A6024" w:tentative="1">
      <w:start w:val="1"/>
      <w:numFmt w:val="bullet"/>
      <w:lvlText w:val="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90A8B4C" w:tentative="1">
      <w:start w:val="1"/>
      <w:numFmt w:val="bullet"/>
      <w:lvlText w:val="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56CA4D0" w:tentative="1">
      <w:start w:val="1"/>
      <w:numFmt w:val="bullet"/>
      <w:lvlText w:val="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44841226" w:tentative="1">
      <w:start w:val="1"/>
      <w:numFmt w:val="bullet"/>
      <w:lvlText w:val="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F1E2349"/>
    <w:multiLevelType w:val="multilevel"/>
    <w:tmpl w:val="91CA9EF2"/>
    <w:lvl w:ilvl="0">
      <w:start w:val="1"/>
      <w:numFmt w:val="taiwaneseCountingThousand"/>
      <w:pStyle w:val="Heading1"/>
      <w:suff w:val="nothing"/>
      <w:lvlText w:val="%1、"/>
      <w:lvlJc w:val="left"/>
      <w:pPr>
        <w:ind w:left="0" w:firstLine="0"/>
      </w:pPr>
      <w:rPr>
        <w:rFonts w:ascii="Book Antiqua" w:eastAsia="DFKai-SB" w:hAnsi="Book Antiqua" w:hint="default"/>
        <w:b/>
        <w:i w:val="0"/>
        <w:sz w:val="32"/>
      </w:rPr>
    </w:lvl>
    <w:lvl w:ilvl="1">
      <w:start w:val="1"/>
      <w:numFmt w:val="decimal"/>
      <w:pStyle w:val="Heading2"/>
      <w:isLgl/>
      <w:suff w:val="nothing"/>
      <w:lvlText w:val="%1-%2 "/>
      <w:lvlJc w:val="left"/>
      <w:pPr>
        <w:ind w:left="284" w:firstLine="0"/>
      </w:pPr>
      <w:rPr>
        <w:rFonts w:ascii="Book Antiqua" w:eastAsia="DFKai-SB" w:hAnsi="Book Antiqua" w:hint="default"/>
        <w:b/>
        <w:i w:val="0"/>
        <w:sz w:val="28"/>
        <w:szCs w:val="28"/>
      </w:rPr>
    </w:lvl>
    <w:lvl w:ilvl="2">
      <w:start w:val="1"/>
      <w:numFmt w:val="decimal"/>
      <w:pStyle w:val="Heading3"/>
      <w:isLgl/>
      <w:suff w:val="nothing"/>
      <w:lvlText w:val="%1-%2-%3 "/>
      <w:lvlJc w:val="left"/>
      <w:pPr>
        <w:ind w:left="567" w:firstLine="0"/>
      </w:pPr>
      <w:rPr>
        <w:rFonts w:ascii="Book Antiqua" w:eastAsia="DFKai-SB" w:hAnsi="Book Antiqua" w:hint="default"/>
        <w:b/>
        <w:i w:val="0"/>
        <w:sz w:val="28"/>
        <w:szCs w:val="28"/>
      </w:rPr>
    </w:lvl>
    <w:lvl w:ilvl="3">
      <w:start w:val="1"/>
      <w:numFmt w:val="decimal"/>
      <w:pStyle w:val="Heading4"/>
      <w:isLgl/>
      <w:suff w:val="nothing"/>
      <w:lvlText w:val="%1-%2-%3-%4 "/>
      <w:lvlJc w:val="left"/>
      <w:pPr>
        <w:ind w:left="851" w:firstLine="0"/>
      </w:pPr>
      <w:rPr>
        <w:rFonts w:ascii="Book Antiqua" w:eastAsia="DFKai-SB" w:hAnsi="Book Antiqua" w:hint="default"/>
        <w:b/>
        <w:i w:val="0"/>
        <w:sz w:val="24"/>
      </w:rPr>
    </w:lvl>
    <w:lvl w:ilvl="4">
      <w:start w:val="1"/>
      <w:numFmt w:val="decimal"/>
      <w:pStyle w:val="Heading5"/>
      <w:isLgl/>
      <w:suff w:val="nothing"/>
      <w:lvlText w:val="%1-%2-%3-%4-%5 "/>
      <w:lvlJc w:val="left"/>
      <w:pPr>
        <w:ind w:left="388" w:firstLine="0"/>
      </w:pPr>
      <w:rPr>
        <w:rFonts w:ascii="Book Antiqua" w:eastAsia="DFKai-SB" w:hAnsi="Book Antiqua" w:hint="default"/>
        <w:b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tabs>
          <w:tab w:val="num" w:pos="5893"/>
        </w:tabs>
        <w:ind w:left="4507" w:hanging="1134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7038"/>
        </w:tabs>
        <w:ind w:left="5074" w:hanging="127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823"/>
        </w:tabs>
        <w:ind w:left="5641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609"/>
        </w:tabs>
        <w:ind w:left="6349" w:hanging="1700"/>
      </w:pPr>
      <w:rPr>
        <w:rFonts w:hint="eastAsia"/>
      </w:rPr>
    </w:lvl>
  </w:abstractNum>
  <w:abstractNum w:abstractNumId="28" w15:restartNumberingAfterBreak="0">
    <w:nsid w:val="76992985"/>
    <w:multiLevelType w:val="multilevel"/>
    <w:tmpl w:val="F0F6D27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9" w15:restartNumberingAfterBreak="0">
    <w:nsid w:val="78C73683"/>
    <w:multiLevelType w:val="hybridMultilevel"/>
    <w:tmpl w:val="DAAC7D1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7A0013D7"/>
    <w:multiLevelType w:val="hybridMultilevel"/>
    <w:tmpl w:val="91921656"/>
    <w:lvl w:ilvl="0" w:tplc="04090001">
      <w:start w:val="1"/>
      <w:numFmt w:val="bullet"/>
      <w:lvlText w:val="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479149076">
    <w:abstractNumId w:val="27"/>
  </w:num>
  <w:num w:numId="2" w16cid:durableId="1697778591">
    <w:abstractNumId w:val="0"/>
  </w:num>
  <w:num w:numId="3" w16cid:durableId="185100559">
    <w:abstractNumId w:val="6"/>
  </w:num>
  <w:num w:numId="4" w16cid:durableId="653460566">
    <w:abstractNumId w:val="11"/>
  </w:num>
  <w:num w:numId="5" w16cid:durableId="63647878">
    <w:abstractNumId w:val="22"/>
  </w:num>
  <w:num w:numId="6" w16cid:durableId="1134835834">
    <w:abstractNumId w:val="20"/>
  </w:num>
  <w:num w:numId="7" w16cid:durableId="1398430623">
    <w:abstractNumId w:val="14"/>
  </w:num>
  <w:num w:numId="8" w16cid:durableId="962998544">
    <w:abstractNumId w:val="3"/>
  </w:num>
  <w:num w:numId="9" w16cid:durableId="1999648371">
    <w:abstractNumId w:val="10"/>
  </w:num>
  <w:num w:numId="10" w16cid:durableId="340594838">
    <w:abstractNumId w:val="1"/>
  </w:num>
  <w:num w:numId="11" w16cid:durableId="31462959">
    <w:abstractNumId w:val="24"/>
  </w:num>
  <w:num w:numId="12" w16cid:durableId="860162713">
    <w:abstractNumId w:val="28"/>
  </w:num>
  <w:num w:numId="13" w16cid:durableId="1347441117">
    <w:abstractNumId w:val="23"/>
  </w:num>
  <w:num w:numId="14" w16cid:durableId="1549611045">
    <w:abstractNumId w:val="5"/>
  </w:num>
  <w:num w:numId="15" w16cid:durableId="1129128737">
    <w:abstractNumId w:val="16"/>
  </w:num>
  <w:num w:numId="16" w16cid:durableId="1840459604">
    <w:abstractNumId w:val="17"/>
  </w:num>
  <w:num w:numId="17" w16cid:durableId="1753236729">
    <w:abstractNumId w:val="7"/>
  </w:num>
  <w:num w:numId="18" w16cid:durableId="1409156872">
    <w:abstractNumId w:val="30"/>
  </w:num>
  <w:num w:numId="19" w16cid:durableId="359539">
    <w:abstractNumId w:val="8"/>
  </w:num>
  <w:num w:numId="20" w16cid:durableId="249855331">
    <w:abstractNumId w:val="4"/>
  </w:num>
  <w:num w:numId="21" w16cid:durableId="445345743">
    <w:abstractNumId w:val="9"/>
  </w:num>
  <w:num w:numId="22" w16cid:durableId="512962793">
    <w:abstractNumId w:val="25"/>
  </w:num>
  <w:num w:numId="23" w16cid:durableId="86851286">
    <w:abstractNumId w:val="29"/>
  </w:num>
  <w:num w:numId="24" w16cid:durableId="1462767731">
    <w:abstractNumId w:val="26"/>
  </w:num>
  <w:num w:numId="25" w16cid:durableId="1164080780">
    <w:abstractNumId w:val="21"/>
  </w:num>
  <w:num w:numId="26" w16cid:durableId="789780763">
    <w:abstractNumId w:val="12"/>
  </w:num>
  <w:num w:numId="27" w16cid:durableId="1323504756">
    <w:abstractNumId w:val="13"/>
  </w:num>
  <w:num w:numId="28" w16cid:durableId="1269267927">
    <w:abstractNumId w:val="2"/>
  </w:num>
  <w:num w:numId="29" w16cid:durableId="1789277688">
    <w:abstractNumId w:val="18"/>
  </w:num>
  <w:num w:numId="30" w16cid:durableId="839584067">
    <w:abstractNumId w:val="15"/>
  </w:num>
  <w:num w:numId="31" w16cid:durableId="1876966037">
    <w:abstractNumId w:val="1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bordersDoNotSurroundHeader/>
  <w:bordersDoNotSurroundFooter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961"/>
    <w:rsid w:val="000069B2"/>
    <w:rsid w:val="0001021F"/>
    <w:rsid w:val="00014727"/>
    <w:rsid w:val="000169F9"/>
    <w:rsid w:val="00020715"/>
    <w:rsid w:val="00020ABB"/>
    <w:rsid w:val="00025DF6"/>
    <w:rsid w:val="000265B0"/>
    <w:rsid w:val="00031B68"/>
    <w:rsid w:val="00036600"/>
    <w:rsid w:val="0003777D"/>
    <w:rsid w:val="00044492"/>
    <w:rsid w:val="0005007B"/>
    <w:rsid w:val="00053111"/>
    <w:rsid w:val="00054DE1"/>
    <w:rsid w:val="00056739"/>
    <w:rsid w:val="0006479D"/>
    <w:rsid w:val="00064DC2"/>
    <w:rsid w:val="00064F36"/>
    <w:rsid w:val="00073F04"/>
    <w:rsid w:val="00080515"/>
    <w:rsid w:val="00081BB9"/>
    <w:rsid w:val="000A249C"/>
    <w:rsid w:val="000A3939"/>
    <w:rsid w:val="000A4E1B"/>
    <w:rsid w:val="000B1ADE"/>
    <w:rsid w:val="000B1F61"/>
    <w:rsid w:val="000B717A"/>
    <w:rsid w:val="000C32ED"/>
    <w:rsid w:val="000C4549"/>
    <w:rsid w:val="000D74BB"/>
    <w:rsid w:val="000E0804"/>
    <w:rsid w:val="000E3102"/>
    <w:rsid w:val="000F105D"/>
    <w:rsid w:val="000F3B67"/>
    <w:rsid w:val="000F3BA4"/>
    <w:rsid w:val="000F3E94"/>
    <w:rsid w:val="000F5D3F"/>
    <w:rsid w:val="000F6537"/>
    <w:rsid w:val="000F714B"/>
    <w:rsid w:val="00100851"/>
    <w:rsid w:val="001012AF"/>
    <w:rsid w:val="00103965"/>
    <w:rsid w:val="00105223"/>
    <w:rsid w:val="00110F5B"/>
    <w:rsid w:val="00114ADF"/>
    <w:rsid w:val="00116B47"/>
    <w:rsid w:val="00120C06"/>
    <w:rsid w:val="0012290D"/>
    <w:rsid w:val="00122DA2"/>
    <w:rsid w:val="00123055"/>
    <w:rsid w:val="001274C1"/>
    <w:rsid w:val="00135AC4"/>
    <w:rsid w:val="00135BF4"/>
    <w:rsid w:val="00135DA3"/>
    <w:rsid w:val="001361EC"/>
    <w:rsid w:val="00145530"/>
    <w:rsid w:val="00145959"/>
    <w:rsid w:val="001534D7"/>
    <w:rsid w:val="001539E7"/>
    <w:rsid w:val="00163190"/>
    <w:rsid w:val="001719AB"/>
    <w:rsid w:val="001830FC"/>
    <w:rsid w:val="00185DD9"/>
    <w:rsid w:val="00187C2A"/>
    <w:rsid w:val="00187D2D"/>
    <w:rsid w:val="001A5BB9"/>
    <w:rsid w:val="001A6DA1"/>
    <w:rsid w:val="001B0493"/>
    <w:rsid w:val="001B0D53"/>
    <w:rsid w:val="001B65BB"/>
    <w:rsid w:val="001B7C49"/>
    <w:rsid w:val="001C1892"/>
    <w:rsid w:val="001C341B"/>
    <w:rsid w:val="001C6E16"/>
    <w:rsid w:val="001C7F9B"/>
    <w:rsid w:val="001D1AB1"/>
    <w:rsid w:val="001D5166"/>
    <w:rsid w:val="001D71D7"/>
    <w:rsid w:val="001F105E"/>
    <w:rsid w:val="001F18DF"/>
    <w:rsid w:val="001F24D2"/>
    <w:rsid w:val="001F3688"/>
    <w:rsid w:val="001F47BA"/>
    <w:rsid w:val="00203519"/>
    <w:rsid w:val="00210684"/>
    <w:rsid w:val="00211061"/>
    <w:rsid w:val="002116C0"/>
    <w:rsid w:val="00211D87"/>
    <w:rsid w:val="00212CE9"/>
    <w:rsid w:val="00213AD6"/>
    <w:rsid w:val="00220285"/>
    <w:rsid w:val="002205BC"/>
    <w:rsid w:val="002255E5"/>
    <w:rsid w:val="00230E9E"/>
    <w:rsid w:val="00231D52"/>
    <w:rsid w:val="00236011"/>
    <w:rsid w:val="0024018A"/>
    <w:rsid w:val="0024461F"/>
    <w:rsid w:val="002447F0"/>
    <w:rsid w:val="002456F2"/>
    <w:rsid w:val="00250B46"/>
    <w:rsid w:val="002568DC"/>
    <w:rsid w:val="0026383E"/>
    <w:rsid w:val="00266D17"/>
    <w:rsid w:val="002720A3"/>
    <w:rsid w:val="002827F3"/>
    <w:rsid w:val="00282B98"/>
    <w:rsid w:val="002918CF"/>
    <w:rsid w:val="00291FE9"/>
    <w:rsid w:val="00293DD2"/>
    <w:rsid w:val="00293FBA"/>
    <w:rsid w:val="002A4D21"/>
    <w:rsid w:val="002A6245"/>
    <w:rsid w:val="002B07BD"/>
    <w:rsid w:val="002B259D"/>
    <w:rsid w:val="002B39F1"/>
    <w:rsid w:val="002B5BCE"/>
    <w:rsid w:val="002C58FD"/>
    <w:rsid w:val="002E15FF"/>
    <w:rsid w:val="002F0012"/>
    <w:rsid w:val="002F10AE"/>
    <w:rsid w:val="002F2DB4"/>
    <w:rsid w:val="003009E0"/>
    <w:rsid w:val="00301CEA"/>
    <w:rsid w:val="00305E42"/>
    <w:rsid w:val="00311F8B"/>
    <w:rsid w:val="003130E8"/>
    <w:rsid w:val="00314AEB"/>
    <w:rsid w:val="00321354"/>
    <w:rsid w:val="00327993"/>
    <w:rsid w:val="0033544B"/>
    <w:rsid w:val="00341715"/>
    <w:rsid w:val="003445DC"/>
    <w:rsid w:val="00350B18"/>
    <w:rsid w:val="00351EA6"/>
    <w:rsid w:val="00351EFC"/>
    <w:rsid w:val="00354A6A"/>
    <w:rsid w:val="00354BB9"/>
    <w:rsid w:val="0035547F"/>
    <w:rsid w:val="003607A7"/>
    <w:rsid w:val="00361B03"/>
    <w:rsid w:val="003710D3"/>
    <w:rsid w:val="003728A5"/>
    <w:rsid w:val="00377720"/>
    <w:rsid w:val="003809B4"/>
    <w:rsid w:val="003817D0"/>
    <w:rsid w:val="003830A7"/>
    <w:rsid w:val="0038420D"/>
    <w:rsid w:val="003A0025"/>
    <w:rsid w:val="003A2786"/>
    <w:rsid w:val="003A3070"/>
    <w:rsid w:val="003A5CC7"/>
    <w:rsid w:val="003A734C"/>
    <w:rsid w:val="003C0C06"/>
    <w:rsid w:val="003C13C9"/>
    <w:rsid w:val="003C5B16"/>
    <w:rsid w:val="003C752A"/>
    <w:rsid w:val="003D0BA5"/>
    <w:rsid w:val="003D12F4"/>
    <w:rsid w:val="003E214E"/>
    <w:rsid w:val="003F013B"/>
    <w:rsid w:val="004012E9"/>
    <w:rsid w:val="004027F6"/>
    <w:rsid w:val="004131BB"/>
    <w:rsid w:val="00413AC7"/>
    <w:rsid w:val="00414DA8"/>
    <w:rsid w:val="004279B8"/>
    <w:rsid w:val="00427DE2"/>
    <w:rsid w:val="00431370"/>
    <w:rsid w:val="00432E1E"/>
    <w:rsid w:val="0043712A"/>
    <w:rsid w:val="004376A6"/>
    <w:rsid w:val="0044021E"/>
    <w:rsid w:val="004409BA"/>
    <w:rsid w:val="00441CF3"/>
    <w:rsid w:val="00446077"/>
    <w:rsid w:val="00455348"/>
    <w:rsid w:val="004555A0"/>
    <w:rsid w:val="004579FF"/>
    <w:rsid w:val="00460772"/>
    <w:rsid w:val="00461ADE"/>
    <w:rsid w:val="00461E31"/>
    <w:rsid w:val="00471271"/>
    <w:rsid w:val="004713B4"/>
    <w:rsid w:val="0047234E"/>
    <w:rsid w:val="00474489"/>
    <w:rsid w:val="0048020E"/>
    <w:rsid w:val="004814A6"/>
    <w:rsid w:val="004834C4"/>
    <w:rsid w:val="00494F84"/>
    <w:rsid w:val="004A05C9"/>
    <w:rsid w:val="004A0819"/>
    <w:rsid w:val="004A0FE9"/>
    <w:rsid w:val="004A3EDB"/>
    <w:rsid w:val="004A5F3E"/>
    <w:rsid w:val="004A6413"/>
    <w:rsid w:val="004B4037"/>
    <w:rsid w:val="004B7944"/>
    <w:rsid w:val="004C04B2"/>
    <w:rsid w:val="004C6B9B"/>
    <w:rsid w:val="004D08D0"/>
    <w:rsid w:val="004D5793"/>
    <w:rsid w:val="004E41FE"/>
    <w:rsid w:val="004E4412"/>
    <w:rsid w:val="004E4F94"/>
    <w:rsid w:val="004E530B"/>
    <w:rsid w:val="004E6D87"/>
    <w:rsid w:val="004F0D5D"/>
    <w:rsid w:val="004F1FDF"/>
    <w:rsid w:val="004F4B76"/>
    <w:rsid w:val="004F6ED3"/>
    <w:rsid w:val="00514BF5"/>
    <w:rsid w:val="005153CA"/>
    <w:rsid w:val="00522071"/>
    <w:rsid w:val="005235F7"/>
    <w:rsid w:val="0052419B"/>
    <w:rsid w:val="005260E3"/>
    <w:rsid w:val="0052668E"/>
    <w:rsid w:val="00530744"/>
    <w:rsid w:val="00536E57"/>
    <w:rsid w:val="005440AB"/>
    <w:rsid w:val="00546AE0"/>
    <w:rsid w:val="005513C2"/>
    <w:rsid w:val="00552C98"/>
    <w:rsid w:val="00552D27"/>
    <w:rsid w:val="00560666"/>
    <w:rsid w:val="005612C6"/>
    <w:rsid w:val="0056353B"/>
    <w:rsid w:val="00567AB2"/>
    <w:rsid w:val="00577B1C"/>
    <w:rsid w:val="005847BE"/>
    <w:rsid w:val="00585921"/>
    <w:rsid w:val="00596A35"/>
    <w:rsid w:val="005A1A4D"/>
    <w:rsid w:val="005A6D56"/>
    <w:rsid w:val="005C18F4"/>
    <w:rsid w:val="005C3D68"/>
    <w:rsid w:val="005D2F3C"/>
    <w:rsid w:val="005D700A"/>
    <w:rsid w:val="005E1E54"/>
    <w:rsid w:val="005E47EC"/>
    <w:rsid w:val="005E5E2E"/>
    <w:rsid w:val="005F2E8B"/>
    <w:rsid w:val="005F76E3"/>
    <w:rsid w:val="0060075C"/>
    <w:rsid w:val="006120C9"/>
    <w:rsid w:val="00615C75"/>
    <w:rsid w:val="00625E24"/>
    <w:rsid w:val="00625FD9"/>
    <w:rsid w:val="006263E9"/>
    <w:rsid w:val="00630CA0"/>
    <w:rsid w:val="00633D9E"/>
    <w:rsid w:val="00636149"/>
    <w:rsid w:val="006400F7"/>
    <w:rsid w:val="00642681"/>
    <w:rsid w:val="00642EAC"/>
    <w:rsid w:val="0065773C"/>
    <w:rsid w:val="00675C5D"/>
    <w:rsid w:val="006816E2"/>
    <w:rsid w:val="00681D71"/>
    <w:rsid w:val="006823C9"/>
    <w:rsid w:val="006877EF"/>
    <w:rsid w:val="006A06E6"/>
    <w:rsid w:val="006A4526"/>
    <w:rsid w:val="006B0AB6"/>
    <w:rsid w:val="006B573B"/>
    <w:rsid w:val="006B5A73"/>
    <w:rsid w:val="006C466D"/>
    <w:rsid w:val="006C4FC4"/>
    <w:rsid w:val="006D0FAD"/>
    <w:rsid w:val="006D170D"/>
    <w:rsid w:val="006E195B"/>
    <w:rsid w:val="006E3D52"/>
    <w:rsid w:val="006E5E62"/>
    <w:rsid w:val="006E77E0"/>
    <w:rsid w:val="006F32FC"/>
    <w:rsid w:val="006F71C6"/>
    <w:rsid w:val="006F7261"/>
    <w:rsid w:val="0070457A"/>
    <w:rsid w:val="0070788F"/>
    <w:rsid w:val="00707A6E"/>
    <w:rsid w:val="007177BC"/>
    <w:rsid w:val="007269E1"/>
    <w:rsid w:val="0072724B"/>
    <w:rsid w:val="00730BF3"/>
    <w:rsid w:val="007324ED"/>
    <w:rsid w:val="00732ADC"/>
    <w:rsid w:val="00735EAA"/>
    <w:rsid w:val="00736226"/>
    <w:rsid w:val="0074458D"/>
    <w:rsid w:val="0074763A"/>
    <w:rsid w:val="007510DC"/>
    <w:rsid w:val="00753952"/>
    <w:rsid w:val="00755412"/>
    <w:rsid w:val="00755D61"/>
    <w:rsid w:val="007708B4"/>
    <w:rsid w:val="00771FE0"/>
    <w:rsid w:val="007721E1"/>
    <w:rsid w:val="00773B0B"/>
    <w:rsid w:val="00775689"/>
    <w:rsid w:val="00776783"/>
    <w:rsid w:val="00781E33"/>
    <w:rsid w:val="007826E6"/>
    <w:rsid w:val="007841D5"/>
    <w:rsid w:val="00787C52"/>
    <w:rsid w:val="007A450E"/>
    <w:rsid w:val="007A4CDE"/>
    <w:rsid w:val="007A78F5"/>
    <w:rsid w:val="007B306E"/>
    <w:rsid w:val="007B3E38"/>
    <w:rsid w:val="007B5EC6"/>
    <w:rsid w:val="007C3217"/>
    <w:rsid w:val="007C4C94"/>
    <w:rsid w:val="007C5678"/>
    <w:rsid w:val="007D010B"/>
    <w:rsid w:val="007D0B98"/>
    <w:rsid w:val="007D1DB1"/>
    <w:rsid w:val="007D7BD4"/>
    <w:rsid w:val="007E6DBC"/>
    <w:rsid w:val="007E723C"/>
    <w:rsid w:val="007F6266"/>
    <w:rsid w:val="00806972"/>
    <w:rsid w:val="00807C05"/>
    <w:rsid w:val="008115A2"/>
    <w:rsid w:val="00812452"/>
    <w:rsid w:val="00813ADF"/>
    <w:rsid w:val="00813E55"/>
    <w:rsid w:val="00816A6C"/>
    <w:rsid w:val="00820AFB"/>
    <w:rsid w:val="0082425C"/>
    <w:rsid w:val="0083685C"/>
    <w:rsid w:val="00840E87"/>
    <w:rsid w:val="0084500A"/>
    <w:rsid w:val="00846555"/>
    <w:rsid w:val="00852098"/>
    <w:rsid w:val="00855AD7"/>
    <w:rsid w:val="00857D3E"/>
    <w:rsid w:val="00865575"/>
    <w:rsid w:val="00875378"/>
    <w:rsid w:val="00880E3B"/>
    <w:rsid w:val="008831F7"/>
    <w:rsid w:val="00887A67"/>
    <w:rsid w:val="00893728"/>
    <w:rsid w:val="008A5A25"/>
    <w:rsid w:val="008B2EBE"/>
    <w:rsid w:val="008B72A5"/>
    <w:rsid w:val="008C1BD6"/>
    <w:rsid w:val="008D170A"/>
    <w:rsid w:val="008D3D27"/>
    <w:rsid w:val="008D66F8"/>
    <w:rsid w:val="008D6D65"/>
    <w:rsid w:val="008D7063"/>
    <w:rsid w:val="008E52DC"/>
    <w:rsid w:val="008F0D10"/>
    <w:rsid w:val="008F1C45"/>
    <w:rsid w:val="00904A30"/>
    <w:rsid w:val="00916D69"/>
    <w:rsid w:val="009174AE"/>
    <w:rsid w:val="00920876"/>
    <w:rsid w:val="00920F11"/>
    <w:rsid w:val="0092304E"/>
    <w:rsid w:val="00924FAB"/>
    <w:rsid w:val="00937461"/>
    <w:rsid w:val="009376DD"/>
    <w:rsid w:val="0094119E"/>
    <w:rsid w:val="00941480"/>
    <w:rsid w:val="00942A47"/>
    <w:rsid w:val="0094591A"/>
    <w:rsid w:val="0096125B"/>
    <w:rsid w:val="00963584"/>
    <w:rsid w:val="00963E8D"/>
    <w:rsid w:val="009640FC"/>
    <w:rsid w:val="009671B0"/>
    <w:rsid w:val="009800DB"/>
    <w:rsid w:val="00980220"/>
    <w:rsid w:val="00996094"/>
    <w:rsid w:val="009A0D18"/>
    <w:rsid w:val="009A1284"/>
    <w:rsid w:val="009A14EB"/>
    <w:rsid w:val="009A1E10"/>
    <w:rsid w:val="009A407F"/>
    <w:rsid w:val="009A63D8"/>
    <w:rsid w:val="009A7DE6"/>
    <w:rsid w:val="009B18C7"/>
    <w:rsid w:val="009B5332"/>
    <w:rsid w:val="009B5FEE"/>
    <w:rsid w:val="009C0BEF"/>
    <w:rsid w:val="009C4ED2"/>
    <w:rsid w:val="009C66B5"/>
    <w:rsid w:val="009C685C"/>
    <w:rsid w:val="009D0D19"/>
    <w:rsid w:val="009D42E8"/>
    <w:rsid w:val="009E505A"/>
    <w:rsid w:val="009E5FB4"/>
    <w:rsid w:val="009E6063"/>
    <w:rsid w:val="009E6DAE"/>
    <w:rsid w:val="009F032F"/>
    <w:rsid w:val="009F3171"/>
    <w:rsid w:val="009F45B4"/>
    <w:rsid w:val="009F658E"/>
    <w:rsid w:val="00A005BB"/>
    <w:rsid w:val="00A03F05"/>
    <w:rsid w:val="00A0746D"/>
    <w:rsid w:val="00A0785B"/>
    <w:rsid w:val="00A135CE"/>
    <w:rsid w:val="00A2174A"/>
    <w:rsid w:val="00A25414"/>
    <w:rsid w:val="00A30C52"/>
    <w:rsid w:val="00A32859"/>
    <w:rsid w:val="00A33BE4"/>
    <w:rsid w:val="00A3400E"/>
    <w:rsid w:val="00A5577E"/>
    <w:rsid w:val="00A601F9"/>
    <w:rsid w:val="00A60223"/>
    <w:rsid w:val="00A61665"/>
    <w:rsid w:val="00A6183F"/>
    <w:rsid w:val="00A66E05"/>
    <w:rsid w:val="00A73AA5"/>
    <w:rsid w:val="00A747C4"/>
    <w:rsid w:val="00A74FC3"/>
    <w:rsid w:val="00A773CF"/>
    <w:rsid w:val="00A81DDB"/>
    <w:rsid w:val="00A84164"/>
    <w:rsid w:val="00A908A1"/>
    <w:rsid w:val="00A92323"/>
    <w:rsid w:val="00A96307"/>
    <w:rsid w:val="00AA1D52"/>
    <w:rsid w:val="00AA6DB6"/>
    <w:rsid w:val="00AA7985"/>
    <w:rsid w:val="00AB3028"/>
    <w:rsid w:val="00AB424C"/>
    <w:rsid w:val="00AB617F"/>
    <w:rsid w:val="00AB7257"/>
    <w:rsid w:val="00AD26E3"/>
    <w:rsid w:val="00AE3947"/>
    <w:rsid w:val="00AE3956"/>
    <w:rsid w:val="00AE78F9"/>
    <w:rsid w:val="00AF1F2F"/>
    <w:rsid w:val="00AF4FD9"/>
    <w:rsid w:val="00AF7E9D"/>
    <w:rsid w:val="00B00173"/>
    <w:rsid w:val="00B009DE"/>
    <w:rsid w:val="00B013B3"/>
    <w:rsid w:val="00B13848"/>
    <w:rsid w:val="00B22DCA"/>
    <w:rsid w:val="00B26ABD"/>
    <w:rsid w:val="00B27ACC"/>
    <w:rsid w:val="00B35CCB"/>
    <w:rsid w:val="00B45EB0"/>
    <w:rsid w:val="00B52C95"/>
    <w:rsid w:val="00B55DA0"/>
    <w:rsid w:val="00B56849"/>
    <w:rsid w:val="00B61EA9"/>
    <w:rsid w:val="00B63E41"/>
    <w:rsid w:val="00B65A61"/>
    <w:rsid w:val="00B65C82"/>
    <w:rsid w:val="00B702E5"/>
    <w:rsid w:val="00B71FB5"/>
    <w:rsid w:val="00B80C97"/>
    <w:rsid w:val="00B81814"/>
    <w:rsid w:val="00B81BD3"/>
    <w:rsid w:val="00B83466"/>
    <w:rsid w:val="00B847A4"/>
    <w:rsid w:val="00B9191A"/>
    <w:rsid w:val="00BA7961"/>
    <w:rsid w:val="00BB262B"/>
    <w:rsid w:val="00BB3C95"/>
    <w:rsid w:val="00BC69C1"/>
    <w:rsid w:val="00BD2582"/>
    <w:rsid w:val="00BD310A"/>
    <w:rsid w:val="00BD39E7"/>
    <w:rsid w:val="00BD405F"/>
    <w:rsid w:val="00BD62AE"/>
    <w:rsid w:val="00BD6ED5"/>
    <w:rsid w:val="00BE637B"/>
    <w:rsid w:val="00C00C51"/>
    <w:rsid w:val="00C01214"/>
    <w:rsid w:val="00C03FA4"/>
    <w:rsid w:val="00C10FE0"/>
    <w:rsid w:val="00C122C3"/>
    <w:rsid w:val="00C147F5"/>
    <w:rsid w:val="00C23466"/>
    <w:rsid w:val="00C23BBA"/>
    <w:rsid w:val="00C23D59"/>
    <w:rsid w:val="00C24E1E"/>
    <w:rsid w:val="00C25929"/>
    <w:rsid w:val="00C30710"/>
    <w:rsid w:val="00C320FC"/>
    <w:rsid w:val="00C34CE5"/>
    <w:rsid w:val="00C45A40"/>
    <w:rsid w:val="00C47492"/>
    <w:rsid w:val="00C60C23"/>
    <w:rsid w:val="00C62D67"/>
    <w:rsid w:val="00C67061"/>
    <w:rsid w:val="00C67D34"/>
    <w:rsid w:val="00C76B8E"/>
    <w:rsid w:val="00CA1667"/>
    <w:rsid w:val="00CA35BE"/>
    <w:rsid w:val="00CB00A1"/>
    <w:rsid w:val="00CB3EE5"/>
    <w:rsid w:val="00CC0927"/>
    <w:rsid w:val="00CC47C3"/>
    <w:rsid w:val="00CD16AD"/>
    <w:rsid w:val="00CD1C7E"/>
    <w:rsid w:val="00CD3BF6"/>
    <w:rsid w:val="00CE01CE"/>
    <w:rsid w:val="00CE10FB"/>
    <w:rsid w:val="00CE316D"/>
    <w:rsid w:val="00CE62DC"/>
    <w:rsid w:val="00CE7129"/>
    <w:rsid w:val="00CF1343"/>
    <w:rsid w:val="00D03E85"/>
    <w:rsid w:val="00D122DB"/>
    <w:rsid w:val="00D12E8F"/>
    <w:rsid w:val="00D14191"/>
    <w:rsid w:val="00D146E8"/>
    <w:rsid w:val="00D17432"/>
    <w:rsid w:val="00D220B7"/>
    <w:rsid w:val="00D24ADD"/>
    <w:rsid w:val="00D256AE"/>
    <w:rsid w:val="00D25906"/>
    <w:rsid w:val="00D2751D"/>
    <w:rsid w:val="00D32159"/>
    <w:rsid w:val="00D34E37"/>
    <w:rsid w:val="00D40385"/>
    <w:rsid w:val="00D4351A"/>
    <w:rsid w:val="00D449AF"/>
    <w:rsid w:val="00D50BB0"/>
    <w:rsid w:val="00D517C5"/>
    <w:rsid w:val="00D60DAF"/>
    <w:rsid w:val="00D63DB9"/>
    <w:rsid w:val="00D70B7D"/>
    <w:rsid w:val="00D71F64"/>
    <w:rsid w:val="00D727FE"/>
    <w:rsid w:val="00D72F04"/>
    <w:rsid w:val="00D86561"/>
    <w:rsid w:val="00D9064C"/>
    <w:rsid w:val="00D90B0B"/>
    <w:rsid w:val="00D92567"/>
    <w:rsid w:val="00D92838"/>
    <w:rsid w:val="00D94C2A"/>
    <w:rsid w:val="00D9583B"/>
    <w:rsid w:val="00DA2684"/>
    <w:rsid w:val="00DA3269"/>
    <w:rsid w:val="00DA548E"/>
    <w:rsid w:val="00DA55FE"/>
    <w:rsid w:val="00DB6F40"/>
    <w:rsid w:val="00DC1653"/>
    <w:rsid w:val="00DC6904"/>
    <w:rsid w:val="00DD0C32"/>
    <w:rsid w:val="00DD3331"/>
    <w:rsid w:val="00DD7D1A"/>
    <w:rsid w:val="00DE0361"/>
    <w:rsid w:val="00DE2969"/>
    <w:rsid w:val="00DE3613"/>
    <w:rsid w:val="00DE3F85"/>
    <w:rsid w:val="00DE6488"/>
    <w:rsid w:val="00DE7311"/>
    <w:rsid w:val="00DE7ED0"/>
    <w:rsid w:val="00DF26FB"/>
    <w:rsid w:val="00DF4B6B"/>
    <w:rsid w:val="00DF550C"/>
    <w:rsid w:val="00E07BF4"/>
    <w:rsid w:val="00E15171"/>
    <w:rsid w:val="00E17D31"/>
    <w:rsid w:val="00E213DA"/>
    <w:rsid w:val="00E26F8E"/>
    <w:rsid w:val="00E3375D"/>
    <w:rsid w:val="00E42F07"/>
    <w:rsid w:val="00E50BA4"/>
    <w:rsid w:val="00E54E19"/>
    <w:rsid w:val="00E6354A"/>
    <w:rsid w:val="00E63A96"/>
    <w:rsid w:val="00E64D11"/>
    <w:rsid w:val="00E676D5"/>
    <w:rsid w:val="00E76E1F"/>
    <w:rsid w:val="00E7769B"/>
    <w:rsid w:val="00E83E14"/>
    <w:rsid w:val="00E87D76"/>
    <w:rsid w:val="00E927F6"/>
    <w:rsid w:val="00E96743"/>
    <w:rsid w:val="00EA22B1"/>
    <w:rsid w:val="00EB3952"/>
    <w:rsid w:val="00EB3AD1"/>
    <w:rsid w:val="00EC0C8E"/>
    <w:rsid w:val="00EC51A6"/>
    <w:rsid w:val="00ED3829"/>
    <w:rsid w:val="00EE6EF5"/>
    <w:rsid w:val="00EE7C0F"/>
    <w:rsid w:val="00EF2C1D"/>
    <w:rsid w:val="00EF572D"/>
    <w:rsid w:val="00EF76A1"/>
    <w:rsid w:val="00F13528"/>
    <w:rsid w:val="00F20F56"/>
    <w:rsid w:val="00F233DF"/>
    <w:rsid w:val="00F24F5A"/>
    <w:rsid w:val="00F30F62"/>
    <w:rsid w:val="00F31808"/>
    <w:rsid w:val="00F32434"/>
    <w:rsid w:val="00F343D4"/>
    <w:rsid w:val="00F40219"/>
    <w:rsid w:val="00F4325E"/>
    <w:rsid w:val="00F5504F"/>
    <w:rsid w:val="00F55ADE"/>
    <w:rsid w:val="00F55CDC"/>
    <w:rsid w:val="00F56106"/>
    <w:rsid w:val="00F56CB4"/>
    <w:rsid w:val="00F60DFC"/>
    <w:rsid w:val="00F6122C"/>
    <w:rsid w:val="00F63E2B"/>
    <w:rsid w:val="00F66F8F"/>
    <w:rsid w:val="00F72D57"/>
    <w:rsid w:val="00F7470D"/>
    <w:rsid w:val="00F803C6"/>
    <w:rsid w:val="00F82082"/>
    <w:rsid w:val="00F850AA"/>
    <w:rsid w:val="00F87434"/>
    <w:rsid w:val="00F87457"/>
    <w:rsid w:val="00F941EC"/>
    <w:rsid w:val="00F97C9D"/>
    <w:rsid w:val="00FA0654"/>
    <w:rsid w:val="00FB7637"/>
    <w:rsid w:val="00FD23D2"/>
    <w:rsid w:val="00FD5881"/>
    <w:rsid w:val="00FE776F"/>
    <w:rsid w:val="00FF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43565"/>
  <w15:chartTrackingRefBased/>
  <w15:docId w15:val="{188FED09-AD91-A54F-8BA0-328B0ECD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5B16"/>
    <w:pPr>
      <w:widowControl w:val="0"/>
    </w:pPr>
    <w:rPr>
      <w:rFonts w:eastAsia="SimSun"/>
      <w:kern w:val="2"/>
      <w:sz w:val="24"/>
      <w:szCs w:val="24"/>
      <w:lang w:eastAsia="zh-TW"/>
    </w:rPr>
  </w:style>
  <w:style w:type="paragraph" w:styleId="Heading1">
    <w:name w:val="heading 1"/>
    <w:aliases w:val="l1,H1,Level1"/>
    <w:basedOn w:val="Normal"/>
    <w:next w:val="Normal"/>
    <w:qFormat/>
    <w:rsid w:val="007324ED"/>
    <w:pPr>
      <w:keepNext/>
      <w:numPr>
        <w:numId w:val="1"/>
      </w:numPr>
      <w:spacing w:before="120" w:after="120"/>
      <w:outlineLvl w:val="0"/>
    </w:pPr>
    <w:rPr>
      <w:b/>
      <w:bCs/>
      <w:kern w:val="52"/>
      <w:sz w:val="32"/>
      <w:szCs w:val="52"/>
    </w:rPr>
  </w:style>
  <w:style w:type="paragraph" w:styleId="Heading2">
    <w:name w:val="heading 2"/>
    <w:aliases w:val="H2,l2,Heading 2 Hidden,h2,2,Header 2,Level 2 Head"/>
    <w:basedOn w:val="Normal"/>
    <w:next w:val="Normal"/>
    <w:qFormat/>
    <w:rsid w:val="007324ED"/>
    <w:pPr>
      <w:keepNext/>
      <w:numPr>
        <w:ilvl w:val="1"/>
        <w:numId w:val="1"/>
      </w:numPr>
      <w:spacing w:before="120" w:after="120"/>
      <w:outlineLvl w:val="1"/>
    </w:pPr>
    <w:rPr>
      <w:b/>
      <w:bCs/>
      <w:szCs w:val="48"/>
    </w:rPr>
  </w:style>
  <w:style w:type="paragraph" w:styleId="Heading3">
    <w:name w:val="heading 3"/>
    <w:aliases w:val="H3,l3,Heading 3 Hidden,h3,3,Header 3,Level 3 Head"/>
    <w:basedOn w:val="Normal"/>
    <w:next w:val="Normal"/>
    <w:qFormat/>
    <w:rsid w:val="007324ED"/>
    <w:pPr>
      <w:keepNext/>
      <w:numPr>
        <w:ilvl w:val="2"/>
        <w:numId w:val="1"/>
      </w:numPr>
      <w:spacing w:before="120" w:after="120"/>
      <w:outlineLvl w:val="2"/>
    </w:pPr>
    <w:rPr>
      <w:b/>
      <w:bCs/>
      <w:szCs w:val="36"/>
    </w:rPr>
  </w:style>
  <w:style w:type="paragraph" w:styleId="Heading4">
    <w:name w:val="heading 4"/>
    <w:basedOn w:val="Normal"/>
    <w:next w:val="Normal"/>
    <w:qFormat/>
    <w:rsid w:val="007324ED"/>
    <w:pPr>
      <w:keepNext/>
      <w:widowControl/>
      <w:numPr>
        <w:ilvl w:val="3"/>
        <w:numId w:val="1"/>
      </w:numPr>
      <w:snapToGrid w:val="0"/>
      <w:spacing w:before="120" w:after="120"/>
      <w:outlineLvl w:val="3"/>
    </w:pPr>
    <w:rPr>
      <w:b/>
    </w:rPr>
  </w:style>
  <w:style w:type="paragraph" w:styleId="Heading5">
    <w:name w:val="heading 5"/>
    <w:aliases w:val="Block Label"/>
    <w:basedOn w:val="Normal"/>
    <w:next w:val="NormalIndent"/>
    <w:qFormat/>
    <w:rsid w:val="007324ED"/>
    <w:pPr>
      <w:numPr>
        <w:ilvl w:val="4"/>
        <w:numId w:val="1"/>
      </w:numPr>
      <w:adjustRightInd w:val="0"/>
      <w:spacing w:before="120" w:after="120" w:line="0" w:lineRule="atLeast"/>
      <w:jc w:val="both"/>
      <w:textAlignment w:val="baseline"/>
      <w:outlineLvl w:val="4"/>
    </w:pPr>
    <w:rPr>
      <w:b/>
      <w:kern w:val="0"/>
      <w:szCs w:val="20"/>
      <w:lang w:val="en-GB"/>
    </w:rPr>
  </w:style>
  <w:style w:type="paragraph" w:styleId="Heading6">
    <w:name w:val="heading 6"/>
    <w:basedOn w:val="Normal"/>
    <w:next w:val="Normal"/>
    <w:qFormat/>
    <w:rsid w:val="007324ED"/>
    <w:pPr>
      <w:keepNext/>
      <w:tabs>
        <w:tab w:val="left" w:pos="4860"/>
      </w:tabs>
      <w:autoSpaceDE w:val="0"/>
      <w:autoSpaceDN w:val="0"/>
      <w:jc w:val="center"/>
      <w:outlineLvl w:val="5"/>
    </w:pPr>
    <w:rPr>
      <w:rFonts w:cs="Arial"/>
      <w:bCs/>
      <w:color w:val="0000FF"/>
      <w:sz w:val="48"/>
    </w:rPr>
  </w:style>
  <w:style w:type="paragraph" w:styleId="Heading7">
    <w:name w:val="heading 7"/>
    <w:basedOn w:val="Normal"/>
    <w:next w:val="NormalIndent"/>
    <w:qFormat/>
    <w:rsid w:val="007324ED"/>
    <w:pPr>
      <w:keepNext/>
      <w:spacing w:beforeLines="50" w:afterLines="50" w:line="720" w:lineRule="auto"/>
      <w:jc w:val="both"/>
      <w:outlineLvl w:val="6"/>
    </w:pPr>
    <w:rPr>
      <w:rFonts w:ascii="Arial" w:hAnsi="Arial"/>
      <w:b/>
      <w:sz w:val="36"/>
      <w:szCs w:val="20"/>
    </w:rPr>
  </w:style>
  <w:style w:type="paragraph" w:styleId="Heading8">
    <w:name w:val="heading 8"/>
    <w:basedOn w:val="Normal"/>
    <w:next w:val="NormalIndent"/>
    <w:qFormat/>
    <w:rsid w:val="007324ED"/>
    <w:pPr>
      <w:keepNext/>
      <w:spacing w:beforeLines="50" w:afterLines="50" w:line="720" w:lineRule="auto"/>
      <w:jc w:val="both"/>
      <w:outlineLvl w:val="7"/>
    </w:pPr>
    <w:rPr>
      <w:rFonts w:ascii="Arial" w:hAnsi="Arial"/>
      <w:sz w:val="36"/>
      <w:szCs w:val="20"/>
    </w:rPr>
  </w:style>
  <w:style w:type="paragraph" w:styleId="Heading9">
    <w:name w:val="heading 9"/>
    <w:basedOn w:val="Normal"/>
    <w:next w:val="NormalIndent"/>
    <w:qFormat/>
    <w:rsid w:val="007324ED"/>
    <w:pPr>
      <w:keepNext/>
      <w:spacing w:beforeLines="50" w:afterLines="50" w:line="720" w:lineRule="auto"/>
      <w:jc w:val="both"/>
      <w:outlineLvl w:val="8"/>
    </w:pPr>
    <w:rPr>
      <w:rFonts w:ascii="Arial" w:hAnsi="Arial"/>
      <w:sz w:val="36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rsid w:val="007324ED"/>
    <w:pPr>
      <w:ind w:leftChars="200" w:left="480"/>
    </w:pPr>
  </w:style>
  <w:style w:type="paragraph" w:styleId="Footer">
    <w:name w:val="footer"/>
    <w:basedOn w:val="Normal"/>
    <w:link w:val="FooterChar"/>
    <w:uiPriority w:val="99"/>
    <w:rsid w:val="007324ED"/>
    <w:pPr>
      <w:tabs>
        <w:tab w:val="center" w:pos="4154"/>
        <w:tab w:val="right" w:pos="8640"/>
      </w:tabs>
      <w:adjustRightInd w:val="0"/>
      <w:spacing w:line="0" w:lineRule="atLeast"/>
      <w:ind w:right="6"/>
      <w:textAlignment w:val="baseline"/>
    </w:pPr>
    <w:rPr>
      <w:rFonts w:ascii="Verdana" w:hAnsi="Verdana"/>
      <w:kern w:val="0"/>
      <w:sz w:val="20"/>
      <w:szCs w:val="20"/>
      <w:lang w:val="en-GB"/>
    </w:rPr>
  </w:style>
  <w:style w:type="paragraph" w:styleId="Header">
    <w:name w:val="header"/>
    <w:basedOn w:val="Normal"/>
    <w:next w:val="Normal"/>
    <w:link w:val="HeaderChar"/>
    <w:uiPriority w:val="99"/>
    <w:rsid w:val="007324ED"/>
    <w:pPr>
      <w:tabs>
        <w:tab w:val="left" w:pos="7110"/>
        <w:tab w:val="right" w:pos="8640"/>
      </w:tabs>
      <w:adjustRightInd w:val="0"/>
      <w:spacing w:line="0" w:lineRule="atLeast"/>
      <w:jc w:val="both"/>
      <w:textAlignment w:val="baseline"/>
    </w:pPr>
    <w:rPr>
      <w:rFonts w:ascii="Verdana" w:hAnsi="Verdana"/>
      <w:kern w:val="0"/>
      <w:sz w:val="20"/>
      <w:szCs w:val="20"/>
      <w:lang w:val="en-GB"/>
    </w:rPr>
  </w:style>
  <w:style w:type="character" w:styleId="PageNumber">
    <w:name w:val="page number"/>
    <w:rsid w:val="007324ED"/>
    <w:rPr>
      <w:rFonts w:ascii="Arial" w:hAnsi="Arial"/>
      <w:b/>
      <w:sz w:val="18"/>
    </w:rPr>
  </w:style>
  <w:style w:type="paragraph" w:styleId="NoteHeading">
    <w:name w:val="Note Heading"/>
    <w:basedOn w:val="Normal"/>
    <w:next w:val="Normal"/>
    <w:rsid w:val="007324ED"/>
    <w:pPr>
      <w:adjustRightInd w:val="0"/>
      <w:spacing w:line="0" w:lineRule="atLeast"/>
      <w:jc w:val="center"/>
      <w:textAlignment w:val="baseline"/>
    </w:pPr>
    <w:rPr>
      <w:rFonts w:ascii="Verdana" w:hAnsi="Verdana"/>
      <w:kern w:val="0"/>
      <w:szCs w:val="20"/>
      <w:lang w:val="en-GB"/>
    </w:rPr>
  </w:style>
  <w:style w:type="paragraph" w:styleId="TOC2">
    <w:name w:val="toc 2"/>
    <w:basedOn w:val="Normal"/>
    <w:next w:val="Normal"/>
    <w:autoRedefine/>
    <w:semiHidden/>
    <w:rsid w:val="007324ED"/>
    <w:pPr>
      <w:ind w:left="240"/>
    </w:pPr>
    <w:rPr>
      <w:smallCaps/>
    </w:rPr>
  </w:style>
  <w:style w:type="paragraph" w:styleId="TOC1">
    <w:name w:val="toc 1"/>
    <w:basedOn w:val="Normal"/>
    <w:next w:val="Normal"/>
    <w:autoRedefine/>
    <w:semiHidden/>
    <w:rsid w:val="007324ED"/>
    <w:pPr>
      <w:spacing w:before="120" w:after="120"/>
    </w:pPr>
    <w:rPr>
      <w:b/>
      <w:bCs/>
      <w:caps/>
    </w:rPr>
  </w:style>
  <w:style w:type="paragraph" w:styleId="TOC3">
    <w:name w:val="toc 3"/>
    <w:basedOn w:val="Normal"/>
    <w:next w:val="Normal"/>
    <w:autoRedefine/>
    <w:semiHidden/>
    <w:rsid w:val="007324ED"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rsid w:val="007324ED"/>
    <w:pPr>
      <w:ind w:left="720"/>
    </w:pPr>
    <w:rPr>
      <w:szCs w:val="21"/>
    </w:rPr>
  </w:style>
  <w:style w:type="paragraph" w:styleId="TOC5">
    <w:name w:val="toc 5"/>
    <w:basedOn w:val="Normal"/>
    <w:next w:val="Normal"/>
    <w:autoRedefine/>
    <w:semiHidden/>
    <w:rsid w:val="007324ED"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rsid w:val="007324ED"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rsid w:val="007324ED"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rsid w:val="007324ED"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rsid w:val="007324ED"/>
    <w:pPr>
      <w:ind w:left="1920"/>
    </w:pPr>
    <w:rPr>
      <w:szCs w:val="21"/>
    </w:rPr>
  </w:style>
  <w:style w:type="character" w:styleId="Hyperlink">
    <w:name w:val="Hyperlink"/>
    <w:rsid w:val="007324ED"/>
    <w:rPr>
      <w:color w:val="0000FF"/>
      <w:u w:val="single"/>
    </w:rPr>
  </w:style>
  <w:style w:type="character" w:styleId="FollowedHyperlink">
    <w:name w:val="FollowedHyperlink"/>
    <w:rsid w:val="007324ED"/>
    <w:rPr>
      <w:color w:val="800080"/>
      <w:u w:val="single"/>
    </w:rPr>
  </w:style>
  <w:style w:type="paragraph" w:customStyle="1" w:styleId="21">
    <w:name w:val="標題2內文"/>
    <w:basedOn w:val="Normal"/>
    <w:rsid w:val="007324ED"/>
    <w:pPr>
      <w:ind w:leftChars="300" w:left="720" w:firstLineChars="225" w:firstLine="540"/>
    </w:pPr>
  </w:style>
  <w:style w:type="paragraph" w:customStyle="1" w:styleId="11">
    <w:name w:val="標題1內文"/>
    <w:basedOn w:val="Normal"/>
    <w:rsid w:val="007324ED"/>
    <w:pPr>
      <w:tabs>
        <w:tab w:val="left" w:pos="426"/>
        <w:tab w:val="left" w:pos="709"/>
      </w:tabs>
      <w:snapToGrid w:val="0"/>
      <w:ind w:right="284"/>
      <w:jc w:val="both"/>
    </w:pPr>
    <w:rPr>
      <w:color w:val="000000"/>
    </w:rPr>
  </w:style>
  <w:style w:type="paragraph" w:customStyle="1" w:styleId="3">
    <w:name w:val="標題3內文"/>
    <w:basedOn w:val="NormalIndent"/>
    <w:rsid w:val="007324ED"/>
    <w:pPr>
      <w:snapToGrid w:val="0"/>
      <w:ind w:leftChars="600" w:left="1440" w:firstLineChars="225" w:firstLine="540"/>
    </w:pPr>
    <w:rPr>
      <w:rFonts w:cs="Arial"/>
      <w:bCs/>
      <w:color w:val="000000"/>
    </w:rPr>
  </w:style>
  <w:style w:type="paragraph" w:customStyle="1" w:styleId="DocumentName">
    <w:name w:val="Document Name"/>
    <w:basedOn w:val="Normal"/>
    <w:rsid w:val="007324ED"/>
    <w:pPr>
      <w:adjustRightInd w:val="0"/>
      <w:spacing w:before="240" w:line="0" w:lineRule="atLeast"/>
      <w:jc w:val="center"/>
      <w:textAlignment w:val="baseline"/>
    </w:pPr>
    <w:rPr>
      <w:rFonts w:ascii="Palatino" w:hAnsi="Palatino" w:cs="Arial"/>
      <w:kern w:val="0"/>
      <w:sz w:val="48"/>
      <w:szCs w:val="20"/>
      <w:lang w:val="en-GB"/>
    </w:rPr>
  </w:style>
  <w:style w:type="paragraph" w:customStyle="1" w:styleId="DocumentID">
    <w:name w:val="Document ID"/>
    <w:basedOn w:val="Normal"/>
    <w:rsid w:val="007324ED"/>
    <w:pPr>
      <w:autoSpaceDE w:val="0"/>
      <w:autoSpaceDN w:val="0"/>
      <w:adjustRightInd w:val="0"/>
      <w:spacing w:before="240" w:line="0" w:lineRule="atLeast"/>
      <w:textAlignment w:val="baseline"/>
    </w:pPr>
    <w:rPr>
      <w:rFonts w:ascii="Palatino" w:hAnsi="Palatino" w:cs="Arial"/>
      <w:kern w:val="0"/>
      <w:sz w:val="28"/>
      <w:szCs w:val="20"/>
      <w:lang w:val="en-GB"/>
    </w:rPr>
  </w:style>
  <w:style w:type="paragraph" w:customStyle="1" w:styleId="DocumentVer">
    <w:name w:val="Document Ver"/>
    <w:basedOn w:val="Normal"/>
    <w:link w:val="DocumentVerChar"/>
    <w:rsid w:val="007324ED"/>
    <w:pPr>
      <w:autoSpaceDE w:val="0"/>
      <w:autoSpaceDN w:val="0"/>
      <w:adjustRightInd w:val="0"/>
      <w:spacing w:line="40" w:lineRule="atLeast"/>
      <w:textAlignment w:val="baseline"/>
    </w:pPr>
    <w:rPr>
      <w:rFonts w:cs="Arial"/>
      <w:kern w:val="0"/>
      <w:sz w:val="28"/>
      <w:szCs w:val="20"/>
      <w:lang w:val="en-GB"/>
    </w:rPr>
  </w:style>
  <w:style w:type="paragraph" w:styleId="ListBullet">
    <w:name w:val="List Bullet"/>
    <w:basedOn w:val="Normal"/>
    <w:autoRedefine/>
    <w:rsid w:val="007324ED"/>
    <w:pPr>
      <w:numPr>
        <w:numId w:val="2"/>
      </w:numPr>
    </w:pPr>
  </w:style>
  <w:style w:type="paragraph" w:styleId="BalloonText">
    <w:name w:val="Balloon Text"/>
    <w:basedOn w:val="Normal"/>
    <w:semiHidden/>
    <w:rsid w:val="007324ED"/>
    <w:rPr>
      <w:rFonts w:ascii="Arial" w:eastAsia="PMingLiU" w:hAnsi="Arial"/>
      <w:sz w:val="18"/>
      <w:szCs w:val="18"/>
    </w:rPr>
  </w:style>
  <w:style w:type="paragraph" w:customStyle="1" w:styleId="font5">
    <w:name w:val="font5"/>
    <w:basedOn w:val="Normal"/>
    <w:rsid w:val="007324ED"/>
    <w:pPr>
      <w:widowControl/>
      <w:spacing w:before="100" w:beforeAutospacing="1" w:after="100" w:afterAutospacing="1"/>
    </w:pPr>
    <w:rPr>
      <w:rFonts w:ascii="Arial Narrow" w:eastAsia="Arial Unicode MS" w:hAnsi="Arial Narrow" w:cs="Arial Unicode MS"/>
      <w:b/>
      <w:bCs/>
      <w:kern w:val="0"/>
    </w:rPr>
  </w:style>
  <w:style w:type="paragraph" w:customStyle="1" w:styleId="font8">
    <w:name w:val="font8"/>
    <w:basedOn w:val="Normal"/>
    <w:rsid w:val="007324ED"/>
    <w:pPr>
      <w:widowControl/>
      <w:spacing w:before="100" w:beforeAutospacing="1" w:after="100" w:afterAutospacing="1"/>
    </w:pPr>
    <w:rPr>
      <w:rFonts w:ascii="DFKai-SB" w:hAnsi="DFKai-SB" w:cs="Arial Unicode MS" w:hint="eastAsia"/>
      <w:kern w:val="0"/>
    </w:rPr>
  </w:style>
  <w:style w:type="paragraph" w:customStyle="1" w:styleId="tablehead">
    <w:name w:val="table head"/>
    <w:basedOn w:val="Normal"/>
    <w:rsid w:val="007324ED"/>
    <w:pPr>
      <w:widowControl/>
      <w:pBdr>
        <w:bottom w:val="single" w:sz="6" w:space="1" w:color="auto"/>
      </w:pBdr>
      <w:spacing w:before="320"/>
    </w:pPr>
    <w:rPr>
      <w:rFonts w:ascii="Arial" w:eastAsia="PMingLiU" w:hAnsi="Arial"/>
      <w:b/>
      <w:noProof/>
      <w:kern w:val="0"/>
      <w:sz w:val="18"/>
      <w:szCs w:val="20"/>
    </w:rPr>
  </w:style>
  <w:style w:type="paragraph" w:customStyle="1" w:styleId="Bodynoindent">
    <w:name w:val="Body no indent"/>
    <w:basedOn w:val="Normal"/>
    <w:next w:val="Normal"/>
    <w:rsid w:val="007324ED"/>
    <w:pPr>
      <w:widowControl/>
      <w:spacing w:after="120" w:line="280" w:lineRule="exact"/>
    </w:pPr>
    <w:rPr>
      <w:rFonts w:ascii="Arial" w:eastAsia="PMingLiU" w:hAnsi="Arial"/>
      <w:noProof/>
      <w:kern w:val="0"/>
      <w:sz w:val="18"/>
      <w:szCs w:val="20"/>
    </w:rPr>
  </w:style>
  <w:style w:type="paragraph" w:customStyle="1" w:styleId="TableBullet1">
    <w:name w:val="Table Bullet 1"/>
    <w:basedOn w:val="Normal"/>
    <w:rsid w:val="007324ED"/>
    <w:pPr>
      <w:widowControl/>
      <w:numPr>
        <w:numId w:val="4"/>
      </w:numPr>
      <w:spacing w:before="40" w:line="250" w:lineRule="exact"/>
      <w:ind w:right="115"/>
    </w:pPr>
    <w:rPr>
      <w:rFonts w:ascii="Arial" w:eastAsia="PMingLiU" w:hAnsi="Arial"/>
      <w:noProof/>
      <w:kern w:val="0"/>
      <w:sz w:val="17"/>
      <w:szCs w:val="20"/>
    </w:rPr>
  </w:style>
  <w:style w:type="paragraph" w:customStyle="1" w:styleId="Intro">
    <w:name w:val="Intro"/>
    <w:basedOn w:val="Normal"/>
    <w:rsid w:val="007324ED"/>
    <w:pPr>
      <w:widowControl/>
      <w:tabs>
        <w:tab w:val="left" w:pos="5310"/>
        <w:tab w:val="left" w:pos="7020"/>
      </w:tabs>
      <w:spacing w:after="240" w:line="300" w:lineRule="exact"/>
    </w:pPr>
    <w:rPr>
      <w:rFonts w:eastAsia="PMingLiU"/>
      <w:b/>
      <w:i/>
      <w:noProof/>
      <w:kern w:val="0"/>
      <w:sz w:val="22"/>
      <w:szCs w:val="20"/>
    </w:rPr>
  </w:style>
  <w:style w:type="paragraph" w:customStyle="1" w:styleId="ApprovalTableText">
    <w:name w:val="Approval Table Text"/>
    <w:basedOn w:val="Normal"/>
    <w:rsid w:val="007324ED"/>
    <w:pPr>
      <w:widowControl/>
      <w:overflowPunct w:val="0"/>
      <w:autoSpaceDE w:val="0"/>
      <w:autoSpaceDN w:val="0"/>
      <w:adjustRightInd w:val="0"/>
      <w:spacing w:after="40"/>
      <w:textAlignment w:val="baseline"/>
    </w:pPr>
    <w:rPr>
      <w:rFonts w:ascii="Garamond" w:eastAsia="PMingLiU" w:hAnsi="Garamond"/>
      <w:kern w:val="0"/>
      <w:sz w:val="20"/>
      <w:szCs w:val="20"/>
    </w:rPr>
  </w:style>
  <w:style w:type="paragraph" w:customStyle="1" w:styleId="Normal-bullets">
    <w:name w:val="Normal - bullets"/>
    <w:basedOn w:val="Normal"/>
    <w:rsid w:val="007324ED"/>
    <w:pPr>
      <w:widowControl/>
      <w:numPr>
        <w:numId w:val="5"/>
      </w:numPr>
      <w:spacing w:before="20" w:after="20"/>
    </w:pPr>
    <w:rPr>
      <w:rFonts w:eastAsia="PMingLiU"/>
      <w:noProof/>
      <w:kern w:val="0"/>
      <w:sz w:val="20"/>
      <w:szCs w:val="20"/>
    </w:rPr>
  </w:style>
  <w:style w:type="paragraph" w:customStyle="1" w:styleId="4">
    <w:name w:val="樣式4"/>
    <w:basedOn w:val="Heading6"/>
    <w:rsid w:val="007324ED"/>
    <w:pPr>
      <w:tabs>
        <w:tab w:val="clear" w:pos="4860"/>
        <w:tab w:val="num" w:pos="360"/>
      </w:tabs>
      <w:autoSpaceDE/>
      <w:autoSpaceDN/>
      <w:adjustRightInd w:val="0"/>
      <w:spacing w:line="360" w:lineRule="auto"/>
      <w:ind w:left="1650" w:hanging="232"/>
      <w:jc w:val="left"/>
      <w:textAlignment w:val="baseline"/>
      <w:outlineLvl w:val="9"/>
    </w:pPr>
    <w:rPr>
      <w:rFonts w:ascii="Times" w:hAnsi="Arial" w:cs="Times New Roman"/>
      <w:bCs w:val="0"/>
      <w:color w:val="auto"/>
      <w:kern w:val="0"/>
      <w:sz w:val="26"/>
      <w:szCs w:val="20"/>
    </w:rPr>
  </w:style>
  <w:style w:type="paragraph" w:customStyle="1" w:styleId="Normal1">
    <w:name w:val="Normal1"/>
    <w:rsid w:val="007324ED"/>
    <w:pPr>
      <w:widowControl w:val="0"/>
      <w:adjustRightInd w:val="0"/>
      <w:spacing w:line="384" w:lineRule="exact"/>
      <w:textAlignment w:val="baseline"/>
    </w:pPr>
    <w:rPr>
      <w:rFonts w:ascii="MingLiU" w:eastAsia="MingLiU"/>
      <w:sz w:val="28"/>
      <w:lang w:eastAsia="zh-TW"/>
    </w:rPr>
  </w:style>
  <w:style w:type="paragraph" w:customStyle="1" w:styleId="5">
    <w:name w:val="標題5"/>
    <w:basedOn w:val="Heading3"/>
    <w:rsid w:val="007324ED"/>
    <w:pPr>
      <w:numPr>
        <w:ilvl w:val="0"/>
        <w:numId w:val="6"/>
      </w:numPr>
      <w:tabs>
        <w:tab w:val="clear" w:pos="425"/>
      </w:tabs>
      <w:adjustRightInd w:val="0"/>
      <w:spacing w:after="0" w:line="720" w:lineRule="atLeast"/>
      <w:ind w:left="1960" w:rightChars="100" w:right="240"/>
      <w:jc w:val="both"/>
      <w:textAlignment w:val="baseline"/>
    </w:pPr>
    <w:rPr>
      <w:rFonts w:ascii="Comic Sans MS" w:hAnsi="Comic Sans MS"/>
      <w:kern w:val="0"/>
      <w:sz w:val="28"/>
      <w:szCs w:val="20"/>
      <w:lang w:val="af-ZA"/>
    </w:rPr>
  </w:style>
  <w:style w:type="paragraph" w:customStyle="1" w:styleId="font6">
    <w:name w:val="font6"/>
    <w:basedOn w:val="Normal"/>
    <w:rsid w:val="007324ED"/>
    <w:pPr>
      <w:widowControl/>
      <w:spacing w:before="100" w:beforeAutospacing="1" w:after="100" w:afterAutospacing="1"/>
    </w:pPr>
    <w:rPr>
      <w:rFonts w:ascii="MingLiU" w:eastAsia="MingLiU" w:hAnsi="MingLiU" w:hint="eastAsia"/>
      <w:kern w:val="0"/>
      <w:sz w:val="18"/>
      <w:szCs w:val="18"/>
    </w:rPr>
  </w:style>
  <w:style w:type="paragraph" w:customStyle="1" w:styleId="xl24">
    <w:name w:val="xl24"/>
    <w:basedOn w:val="Normal"/>
    <w:rsid w:val="007324ED"/>
    <w:pPr>
      <w:widowControl/>
      <w:spacing w:before="100" w:beforeAutospacing="1" w:after="100" w:afterAutospacing="1"/>
      <w:jc w:val="center"/>
    </w:pPr>
    <w:rPr>
      <w:rFonts w:ascii="DFKai-SB" w:hAnsi="DFKai-SB" w:hint="eastAsia"/>
      <w:kern w:val="0"/>
      <w:sz w:val="28"/>
      <w:szCs w:val="28"/>
    </w:rPr>
  </w:style>
  <w:style w:type="paragraph" w:customStyle="1" w:styleId="xl25">
    <w:name w:val="xl25"/>
    <w:basedOn w:val="Normal"/>
    <w:rsid w:val="007324ED"/>
    <w:pPr>
      <w:widowControl/>
      <w:spacing w:before="100" w:beforeAutospacing="1" w:after="100" w:afterAutospacing="1"/>
      <w:textAlignment w:val="center"/>
    </w:pPr>
    <w:rPr>
      <w:rFonts w:ascii="DFKai-SB" w:hAnsi="DFKai-SB" w:hint="eastAsia"/>
      <w:kern w:val="0"/>
      <w:sz w:val="36"/>
      <w:szCs w:val="36"/>
    </w:rPr>
  </w:style>
  <w:style w:type="paragraph" w:customStyle="1" w:styleId="xl26">
    <w:name w:val="xl26"/>
    <w:basedOn w:val="Normal"/>
    <w:rsid w:val="007324ED"/>
    <w:pPr>
      <w:widowControl/>
      <w:spacing w:before="100" w:beforeAutospacing="1" w:after="100" w:afterAutospacing="1"/>
      <w:textAlignment w:val="center"/>
    </w:pPr>
    <w:rPr>
      <w:rFonts w:ascii="DFKai-SB" w:hAnsi="DFKai-SB" w:hint="eastAsia"/>
      <w:kern w:val="0"/>
    </w:rPr>
  </w:style>
  <w:style w:type="paragraph" w:customStyle="1" w:styleId="xl27">
    <w:name w:val="xl27"/>
    <w:basedOn w:val="Normal"/>
    <w:rsid w:val="007324E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DFKai-SB" w:hAnsi="DFKai-SB" w:hint="eastAsia"/>
      <w:kern w:val="0"/>
    </w:rPr>
  </w:style>
  <w:style w:type="paragraph" w:customStyle="1" w:styleId="xl28">
    <w:name w:val="xl28"/>
    <w:basedOn w:val="Normal"/>
    <w:rsid w:val="007324E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DFKai-SB" w:hAnsi="DFKai-SB" w:hint="eastAsia"/>
      <w:kern w:val="0"/>
    </w:rPr>
  </w:style>
  <w:style w:type="paragraph" w:customStyle="1" w:styleId="xl29">
    <w:name w:val="xl29"/>
    <w:basedOn w:val="Normal"/>
    <w:rsid w:val="007324E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kern w:val="0"/>
    </w:rPr>
  </w:style>
  <w:style w:type="paragraph" w:customStyle="1" w:styleId="xl30">
    <w:name w:val="xl30"/>
    <w:basedOn w:val="Normal"/>
    <w:rsid w:val="007324E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DFKai-SB" w:hAnsi="DFKai-SB" w:hint="eastAsia"/>
      <w:color w:val="0000FF"/>
      <w:kern w:val="0"/>
    </w:rPr>
  </w:style>
  <w:style w:type="paragraph" w:customStyle="1" w:styleId="xl31">
    <w:name w:val="xl31"/>
    <w:basedOn w:val="Normal"/>
    <w:rsid w:val="007324E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kern w:val="0"/>
    </w:rPr>
  </w:style>
  <w:style w:type="paragraph" w:customStyle="1" w:styleId="xl32">
    <w:name w:val="xl32"/>
    <w:basedOn w:val="Normal"/>
    <w:rsid w:val="007324E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DFKai-SB" w:hAnsi="DFKai-SB" w:hint="eastAsia"/>
      <w:kern w:val="0"/>
    </w:rPr>
  </w:style>
  <w:style w:type="paragraph" w:customStyle="1" w:styleId="xl33">
    <w:name w:val="xl33"/>
    <w:basedOn w:val="Normal"/>
    <w:rsid w:val="007324E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DFKai-SB" w:hAnsi="DFKai-SB" w:hint="eastAsia"/>
      <w:color w:val="0000FF"/>
      <w:kern w:val="0"/>
    </w:rPr>
  </w:style>
  <w:style w:type="paragraph" w:customStyle="1" w:styleId="xl34">
    <w:name w:val="xl34"/>
    <w:basedOn w:val="Normal"/>
    <w:rsid w:val="007324E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DFKai-SB" w:hAnsi="DFKai-SB" w:hint="eastAsia"/>
      <w:kern w:val="0"/>
    </w:rPr>
  </w:style>
  <w:style w:type="paragraph" w:customStyle="1" w:styleId="xl35">
    <w:name w:val="xl35"/>
    <w:basedOn w:val="Normal"/>
    <w:rsid w:val="007324ED"/>
    <w:pPr>
      <w:widowControl/>
      <w:spacing w:before="100" w:beforeAutospacing="1" w:after="100" w:afterAutospacing="1"/>
      <w:jc w:val="center"/>
      <w:textAlignment w:val="center"/>
    </w:pPr>
    <w:rPr>
      <w:rFonts w:ascii="DFKai-SB" w:hAnsi="DFKai-SB" w:hint="eastAsia"/>
      <w:kern w:val="0"/>
    </w:rPr>
  </w:style>
  <w:style w:type="paragraph" w:customStyle="1" w:styleId="110">
    <w:name w:val="1.1內文"/>
    <w:basedOn w:val="Normal"/>
    <w:rsid w:val="007324ED"/>
    <w:pPr>
      <w:adjustRightInd w:val="0"/>
      <w:spacing w:line="360" w:lineRule="atLeast"/>
      <w:ind w:left="709" w:firstLine="567"/>
      <w:textAlignment w:val="baseline"/>
    </w:pPr>
    <w:rPr>
      <w:rFonts w:ascii="全真楷書" w:eastAsia="全真楷書"/>
      <w:kern w:val="0"/>
      <w:sz w:val="28"/>
      <w:szCs w:val="20"/>
    </w:rPr>
  </w:style>
  <w:style w:type="paragraph" w:customStyle="1" w:styleId="12">
    <w:name w:val="(1)"/>
    <w:basedOn w:val="Normal"/>
    <w:rsid w:val="007324ED"/>
    <w:pPr>
      <w:tabs>
        <w:tab w:val="left" w:pos="1702"/>
      </w:tabs>
      <w:adjustRightInd w:val="0"/>
      <w:spacing w:before="240" w:line="360" w:lineRule="atLeast"/>
      <w:ind w:left="1560" w:hanging="709"/>
      <w:textAlignment w:val="baseline"/>
    </w:pPr>
    <w:rPr>
      <w:rFonts w:ascii="全真楷書" w:eastAsia="全真楷書"/>
      <w:kern w:val="0"/>
      <w:sz w:val="28"/>
      <w:szCs w:val="20"/>
    </w:rPr>
  </w:style>
  <w:style w:type="paragraph" w:styleId="Index1">
    <w:name w:val="index 1"/>
    <w:basedOn w:val="Normal"/>
    <w:next w:val="Normal"/>
    <w:autoRedefine/>
    <w:semiHidden/>
    <w:rsid w:val="007324ED"/>
    <w:pPr>
      <w:numPr>
        <w:ilvl w:val="3"/>
        <w:numId w:val="8"/>
      </w:numPr>
      <w:spacing w:line="240" w:lineRule="atLeast"/>
    </w:pPr>
    <w:rPr>
      <w:rFonts w:ascii="Bookman Old Style" w:hAnsi="Bookman Old Style"/>
    </w:rPr>
  </w:style>
  <w:style w:type="paragraph" w:styleId="ListBullet2">
    <w:name w:val="List Bullet 2"/>
    <w:basedOn w:val="Normal"/>
    <w:autoRedefine/>
    <w:rsid w:val="007324ED"/>
    <w:pPr>
      <w:numPr>
        <w:numId w:val="3"/>
      </w:numPr>
      <w:tabs>
        <w:tab w:val="clear" w:pos="480"/>
        <w:tab w:val="num" w:pos="1440"/>
      </w:tabs>
      <w:spacing w:beforeLines="50" w:afterLines="50"/>
      <w:ind w:left="1080" w:firstLine="0"/>
      <w:jc w:val="both"/>
    </w:pPr>
  </w:style>
  <w:style w:type="paragraph" w:customStyle="1" w:styleId="A0">
    <w:name w:val="樣式A"/>
    <w:basedOn w:val="Normal"/>
    <w:autoRedefine/>
    <w:rsid w:val="007324ED"/>
    <w:pPr>
      <w:tabs>
        <w:tab w:val="num" w:pos="1380"/>
      </w:tabs>
      <w:ind w:left="1380" w:hanging="1020"/>
    </w:pPr>
    <w:rPr>
      <w:rFonts w:ascii="Century Gothic" w:hAnsi="Century Gothic"/>
    </w:rPr>
  </w:style>
  <w:style w:type="character" w:customStyle="1" w:styleId="w131">
    <w:name w:val="w131"/>
    <w:rsid w:val="007324ED"/>
    <w:rPr>
      <w:color w:val="333333"/>
      <w:spacing w:val="231"/>
      <w:sz w:val="17"/>
      <w:szCs w:val="17"/>
    </w:rPr>
  </w:style>
  <w:style w:type="paragraph" w:customStyle="1" w:styleId="a1">
    <w:name w:val="文字"/>
    <w:basedOn w:val="Normal"/>
    <w:rsid w:val="007324ED"/>
    <w:pPr>
      <w:autoSpaceDE w:val="0"/>
      <w:autoSpaceDN w:val="0"/>
      <w:adjustRightInd w:val="0"/>
      <w:spacing w:line="360" w:lineRule="auto"/>
    </w:pPr>
    <w:rPr>
      <w:rFonts w:ascii="Arial" w:eastAsia="PMingLiU" w:hAnsi="Arial"/>
      <w:kern w:val="0"/>
      <w:sz w:val="28"/>
      <w:szCs w:val="20"/>
    </w:rPr>
  </w:style>
  <w:style w:type="paragraph" w:customStyle="1" w:styleId="TableText">
    <w:name w:val="Table Text"/>
    <w:basedOn w:val="Normal"/>
    <w:rsid w:val="007324ED"/>
    <w:pPr>
      <w:tabs>
        <w:tab w:val="decimal" w:pos="0"/>
      </w:tabs>
      <w:autoSpaceDE w:val="0"/>
      <w:autoSpaceDN w:val="0"/>
      <w:adjustRightInd w:val="0"/>
    </w:pPr>
    <w:rPr>
      <w:rFonts w:eastAsia="PMingLiU"/>
      <w:kern w:val="0"/>
      <w:szCs w:val="20"/>
    </w:rPr>
  </w:style>
  <w:style w:type="paragraph" w:customStyle="1" w:styleId="level2">
    <w:name w:val="level2"/>
    <w:basedOn w:val="Normal"/>
    <w:rsid w:val="007324ED"/>
    <w:pPr>
      <w:autoSpaceDE w:val="0"/>
      <w:autoSpaceDN w:val="0"/>
      <w:adjustRightInd w:val="0"/>
      <w:spacing w:line="360" w:lineRule="auto"/>
      <w:ind w:left="1004" w:hanging="227"/>
    </w:pPr>
    <w:rPr>
      <w:rFonts w:ascii="Arial" w:eastAsia="PMingLiU" w:hAnsi="Arial"/>
      <w:kern w:val="0"/>
      <w:sz w:val="28"/>
      <w:szCs w:val="20"/>
    </w:rPr>
  </w:style>
  <w:style w:type="paragraph" w:customStyle="1" w:styleId="22">
    <w:name w:val="內文 2"/>
    <w:basedOn w:val="Normal"/>
    <w:rsid w:val="007324ED"/>
    <w:pPr>
      <w:adjustRightInd w:val="0"/>
      <w:spacing w:after="120" w:line="360" w:lineRule="auto"/>
      <w:ind w:left="958" w:firstLine="482"/>
      <w:textAlignment w:val="baseline"/>
    </w:pPr>
    <w:rPr>
      <w:kern w:val="0"/>
      <w:sz w:val="28"/>
      <w:szCs w:val="20"/>
    </w:rPr>
  </w:style>
  <w:style w:type="paragraph" w:customStyle="1" w:styleId="13">
    <w:name w:val="內文 1"/>
    <w:basedOn w:val="Normal"/>
    <w:rsid w:val="007324ED"/>
    <w:pPr>
      <w:adjustRightInd w:val="0"/>
      <w:spacing w:after="120" w:line="360" w:lineRule="auto"/>
      <w:ind w:left="482" w:firstLine="482"/>
      <w:textAlignment w:val="baseline"/>
    </w:pPr>
    <w:rPr>
      <w:kern w:val="0"/>
      <w:sz w:val="28"/>
      <w:szCs w:val="20"/>
    </w:rPr>
  </w:style>
  <w:style w:type="paragraph" w:customStyle="1" w:styleId="BalloonText1">
    <w:name w:val="Balloon Text1"/>
    <w:basedOn w:val="Normal"/>
    <w:semiHidden/>
    <w:rsid w:val="007324ED"/>
    <w:pPr>
      <w:spacing w:beforeLines="50" w:afterLines="50"/>
      <w:jc w:val="both"/>
    </w:pPr>
    <w:rPr>
      <w:rFonts w:ascii="Arial" w:eastAsia="PMingLiU" w:hAnsi="Arial"/>
      <w:sz w:val="16"/>
      <w:szCs w:val="16"/>
    </w:rPr>
  </w:style>
  <w:style w:type="paragraph" w:customStyle="1" w:styleId="a2">
    <w:name w:val="表格文字"/>
    <w:basedOn w:val="Normal"/>
    <w:rsid w:val="007324ED"/>
    <w:pPr>
      <w:adjustRightInd w:val="0"/>
      <w:spacing w:before="60" w:after="120" w:line="400" w:lineRule="atLeast"/>
      <w:jc w:val="center"/>
      <w:textAlignment w:val="baseline"/>
    </w:pPr>
    <w:rPr>
      <w:kern w:val="0"/>
      <w:sz w:val="28"/>
    </w:rPr>
  </w:style>
  <w:style w:type="paragraph" w:styleId="Title">
    <w:name w:val="Title"/>
    <w:basedOn w:val="Normal"/>
    <w:qFormat/>
    <w:rsid w:val="007324ED"/>
    <w:pPr>
      <w:jc w:val="center"/>
    </w:pPr>
    <w:rPr>
      <w:rFonts w:eastAsia="PMingLiU"/>
      <w:b/>
      <w:szCs w:val="20"/>
    </w:rPr>
  </w:style>
  <w:style w:type="paragraph" w:styleId="BodyTextIndent">
    <w:name w:val="Body Text Indent"/>
    <w:basedOn w:val="Normal"/>
    <w:rsid w:val="007324ED"/>
    <w:pPr>
      <w:spacing w:beforeLines="50" w:afterLines="50" w:line="240" w:lineRule="atLeast"/>
      <w:ind w:left="720" w:firstLine="240"/>
    </w:pPr>
  </w:style>
  <w:style w:type="paragraph" w:customStyle="1" w:styleId="DefaultText">
    <w:name w:val="Default Text"/>
    <w:basedOn w:val="Normal"/>
    <w:rsid w:val="007324ED"/>
    <w:pPr>
      <w:widowControl/>
      <w:overflowPunct w:val="0"/>
      <w:autoSpaceDE w:val="0"/>
      <w:autoSpaceDN w:val="0"/>
      <w:adjustRightInd w:val="0"/>
      <w:textAlignment w:val="baseline"/>
    </w:pPr>
    <w:rPr>
      <w:rFonts w:eastAsia="PMingLiU"/>
      <w:noProof/>
      <w:kern w:val="0"/>
      <w:szCs w:val="20"/>
    </w:rPr>
  </w:style>
  <w:style w:type="paragraph" w:customStyle="1" w:styleId="14">
    <w:name w:val="內文1"/>
    <w:basedOn w:val="Normal"/>
    <w:rsid w:val="007324ED"/>
    <w:pPr>
      <w:widowControl/>
      <w:spacing w:line="360" w:lineRule="auto"/>
      <w:ind w:firstLineChars="200" w:firstLine="480"/>
      <w:jc w:val="both"/>
    </w:pPr>
    <w:rPr>
      <w:kern w:val="0"/>
    </w:rPr>
  </w:style>
  <w:style w:type="paragraph" w:customStyle="1" w:styleId="10">
    <w:name w:val="內文項目1"/>
    <w:basedOn w:val="14"/>
    <w:rsid w:val="007324ED"/>
    <w:pPr>
      <w:numPr>
        <w:numId w:val="9"/>
      </w:numPr>
      <w:ind w:firstLineChars="0" w:firstLine="0"/>
    </w:pPr>
  </w:style>
  <w:style w:type="paragraph" w:customStyle="1" w:styleId="2">
    <w:name w:val="內文項目2"/>
    <w:basedOn w:val="10"/>
    <w:rsid w:val="007324ED"/>
    <w:pPr>
      <w:numPr>
        <w:ilvl w:val="1"/>
      </w:numPr>
      <w:tabs>
        <w:tab w:val="clear" w:pos="780"/>
        <w:tab w:val="num" w:pos="361"/>
      </w:tabs>
      <w:ind w:leftChars="200" w:left="361" w:hangingChars="200" w:hanging="360"/>
    </w:pPr>
  </w:style>
  <w:style w:type="paragraph" w:customStyle="1" w:styleId="Normal2">
    <w:name w:val="Normal2"/>
    <w:basedOn w:val="Normal"/>
    <w:rsid w:val="007324ED"/>
    <w:pPr>
      <w:widowControl/>
      <w:overflowPunct w:val="0"/>
      <w:autoSpaceDE w:val="0"/>
      <w:autoSpaceDN w:val="0"/>
      <w:adjustRightInd w:val="0"/>
      <w:textAlignment w:val="baseline"/>
    </w:pPr>
    <w:rPr>
      <w:rFonts w:eastAsia="PMingLiU"/>
      <w:kern w:val="0"/>
      <w:szCs w:val="20"/>
    </w:rPr>
  </w:style>
  <w:style w:type="paragraph" w:customStyle="1" w:styleId="15">
    <w:name w:val="標題1"/>
    <w:basedOn w:val="Normal"/>
    <w:rsid w:val="007324ED"/>
    <w:pPr>
      <w:widowControl/>
      <w:spacing w:line="360" w:lineRule="auto"/>
      <w:jc w:val="center"/>
    </w:pPr>
    <w:rPr>
      <w:kern w:val="0"/>
      <w:sz w:val="48"/>
    </w:rPr>
  </w:style>
  <w:style w:type="paragraph" w:customStyle="1" w:styleId="1">
    <w:name w:val="內文編號1"/>
    <w:basedOn w:val="10"/>
    <w:rsid w:val="007324ED"/>
    <w:pPr>
      <w:numPr>
        <w:numId w:val="10"/>
      </w:numPr>
      <w:tabs>
        <w:tab w:val="clear" w:pos="1004"/>
        <w:tab w:val="num" w:pos="720"/>
      </w:tabs>
      <w:ind w:left="720" w:hanging="436"/>
    </w:pPr>
  </w:style>
  <w:style w:type="character" w:customStyle="1" w:styleId="40">
    <w:name w:val="標題 4 字元"/>
    <w:rsid w:val="007324ED"/>
    <w:rPr>
      <w:rFonts w:ascii="Arial" w:eastAsia="DFKai-SB" w:hAnsi="Arial"/>
      <w:b/>
      <w:bCs/>
      <w:sz w:val="28"/>
      <w:szCs w:val="36"/>
      <w:lang w:val="en-US" w:eastAsia="zh-TW" w:bidi="ar-SA"/>
    </w:rPr>
  </w:style>
  <w:style w:type="paragraph" w:customStyle="1" w:styleId="16">
    <w:name w:val="內文縮排1"/>
    <w:basedOn w:val="14"/>
    <w:rsid w:val="007324ED"/>
    <w:pPr>
      <w:ind w:left="240"/>
    </w:pPr>
    <w:rPr>
      <w:rFonts w:ascii="Arial" w:hAnsi="Arial"/>
    </w:rPr>
  </w:style>
  <w:style w:type="paragraph" w:customStyle="1" w:styleId="a">
    <w:name w:val="內文項目一"/>
    <w:basedOn w:val="Normal"/>
    <w:rsid w:val="00145959"/>
    <w:pPr>
      <w:widowControl/>
      <w:numPr>
        <w:numId w:val="11"/>
      </w:numPr>
      <w:spacing w:line="360" w:lineRule="auto"/>
      <w:jc w:val="both"/>
    </w:pPr>
    <w:rPr>
      <w:rFonts w:ascii="Arial" w:hAnsi="Arial"/>
      <w:kern w:val="0"/>
    </w:rPr>
  </w:style>
  <w:style w:type="paragraph" w:customStyle="1" w:styleId="20">
    <w:name w:val="標題2"/>
    <w:basedOn w:val="Normal"/>
    <w:rsid w:val="00441CF3"/>
    <w:pPr>
      <w:numPr>
        <w:ilvl w:val="1"/>
        <w:numId w:val="12"/>
      </w:numPr>
    </w:pPr>
    <w:rPr>
      <w:rFonts w:eastAsia="PMingLiU"/>
    </w:rPr>
  </w:style>
  <w:style w:type="paragraph" w:styleId="DocumentMap">
    <w:name w:val="Document Map"/>
    <w:basedOn w:val="Normal"/>
    <w:semiHidden/>
    <w:rsid w:val="00F60DFC"/>
    <w:pPr>
      <w:shd w:val="clear" w:color="auto" w:fill="000080"/>
    </w:pPr>
  </w:style>
  <w:style w:type="paragraph" w:customStyle="1" w:styleId="Default">
    <w:name w:val="Default"/>
    <w:rsid w:val="005E1E54"/>
    <w:pPr>
      <w:widowControl w:val="0"/>
      <w:autoSpaceDE w:val="0"/>
      <w:autoSpaceDN w:val="0"/>
      <w:adjustRightInd w:val="0"/>
    </w:pPr>
    <w:rPr>
      <w:rFonts w:ascii="SimSun" w:eastAsia="SimSun"/>
      <w:color w:val="000000"/>
      <w:sz w:val="24"/>
      <w:szCs w:val="24"/>
      <w:lang w:eastAsia="zh-CN"/>
    </w:rPr>
  </w:style>
  <w:style w:type="character" w:customStyle="1" w:styleId="trans">
    <w:name w:val="trans"/>
    <w:basedOn w:val="DefaultParagraphFont"/>
    <w:rsid w:val="009F3171"/>
  </w:style>
  <w:style w:type="table" w:styleId="TableElegant">
    <w:name w:val="Table Elegant"/>
    <w:basedOn w:val="TableNormal"/>
    <w:rsid w:val="00A92323"/>
    <w:pPr>
      <w:widowControl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vision">
    <w:name w:val="Revision"/>
    <w:hidden/>
    <w:uiPriority w:val="99"/>
    <w:semiHidden/>
    <w:rsid w:val="00A92323"/>
    <w:rPr>
      <w:rFonts w:ascii="Book Antiqua" w:eastAsia="DFKai-SB" w:hAnsi="Book Antiqua"/>
      <w:kern w:val="2"/>
      <w:sz w:val="24"/>
      <w:szCs w:val="24"/>
      <w:lang w:eastAsia="zh-TW"/>
    </w:rPr>
  </w:style>
  <w:style w:type="paragraph" w:customStyle="1" w:styleId="DVersion">
    <w:name w:val="DVersion"/>
    <w:basedOn w:val="DocumentVer"/>
    <w:link w:val="DVersionChar"/>
    <w:qFormat/>
    <w:rsid w:val="005A6D56"/>
    <w:rPr>
      <w:rFonts w:cs="Times New Roman"/>
      <w:sz w:val="24"/>
      <w:lang w:val="en-US" w:eastAsia="zh-CN"/>
    </w:rPr>
  </w:style>
  <w:style w:type="paragraph" w:customStyle="1" w:styleId="DDate">
    <w:name w:val="DDate"/>
    <w:basedOn w:val="DocumentVer"/>
    <w:link w:val="DDateChar"/>
    <w:qFormat/>
    <w:rsid w:val="001012AF"/>
    <w:rPr>
      <w:rFonts w:cs="Times New Roman"/>
      <w:sz w:val="24"/>
      <w:lang w:val="en-US" w:eastAsia="zh-CN"/>
    </w:rPr>
  </w:style>
  <w:style w:type="character" w:customStyle="1" w:styleId="DocumentVerChar">
    <w:name w:val="Document Ver Char"/>
    <w:link w:val="DocumentVer"/>
    <w:rsid w:val="005A6D56"/>
    <w:rPr>
      <w:rFonts w:ascii="Book Antiqua" w:eastAsia="DFKai-SB" w:hAnsi="Book Antiqua" w:cs="Arial"/>
      <w:sz w:val="28"/>
      <w:lang w:val="en-GB" w:eastAsia="zh-TW"/>
    </w:rPr>
  </w:style>
  <w:style w:type="character" w:customStyle="1" w:styleId="DVersionChar">
    <w:name w:val="DVersion Char"/>
    <w:basedOn w:val="DocumentVerChar"/>
    <w:link w:val="DVersion"/>
    <w:rsid w:val="005A6D56"/>
    <w:rPr>
      <w:rFonts w:ascii="Book Antiqua" w:eastAsia="DFKai-SB" w:hAnsi="Book Antiqua" w:cs="Arial"/>
      <w:sz w:val="28"/>
      <w:lang w:val="en-GB" w:eastAsia="zh-TW"/>
    </w:rPr>
  </w:style>
  <w:style w:type="paragraph" w:customStyle="1" w:styleId="Author">
    <w:name w:val="Author"/>
    <w:basedOn w:val="DocumentVer"/>
    <w:link w:val="AuthorChar"/>
    <w:qFormat/>
    <w:rsid w:val="001012AF"/>
    <w:rPr>
      <w:rFonts w:cs="Times New Roman"/>
      <w:sz w:val="24"/>
      <w:lang w:val="en-US" w:eastAsia="zh-CN"/>
    </w:rPr>
  </w:style>
  <w:style w:type="character" w:customStyle="1" w:styleId="DDateChar">
    <w:name w:val="DDate Char"/>
    <w:link w:val="DDate"/>
    <w:rsid w:val="001012AF"/>
    <w:rPr>
      <w:rFonts w:ascii="Book Antiqua" w:eastAsia="SimSun" w:hAnsi="Book Antiqua" w:cs="Arial"/>
      <w:sz w:val="24"/>
      <w:lang w:val="en-GB" w:eastAsia="zh-TW"/>
    </w:rPr>
  </w:style>
  <w:style w:type="character" w:customStyle="1" w:styleId="AuthorChar">
    <w:name w:val="Author Char"/>
    <w:link w:val="Author"/>
    <w:rsid w:val="001012AF"/>
    <w:rPr>
      <w:rFonts w:ascii="Book Antiqua" w:eastAsia="SimSun" w:hAnsi="Book Antiqua" w:cs="Arial"/>
      <w:sz w:val="24"/>
      <w:lang w:val="en-GB" w:eastAsia="zh-TW"/>
    </w:rPr>
  </w:style>
  <w:style w:type="table" w:styleId="TableGrid">
    <w:name w:val="Table Grid"/>
    <w:basedOn w:val="TableNormal"/>
    <w:rsid w:val="003C5B1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Important">
    <w:name w:val="Important"/>
    <w:basedOn w:val="Normal"/>
    <w:link w:val="ImportantChar"/>
    <w:qFormat/>
    <w:rsid w:val="00707A6E"/>
    <w:rPr>
      <w:b/>
      <w:color w:val="FFFFFF"/>
      <w:sz w:val="28"/>
      <w:lang w:eastAsia="zh-CN"/>
    </w:rPr>
  </w:style>
  <w:style w:type="character" w:customStyle="1" w:styleId="FooterChar">
    <w:name w:val="Footer Char"/>
    <w:link w:val="Footer"/>
    <w:uiPriority w:val="99"/>
    <w:rsid w:val="00AA7985"/>
    <w:rPr>
      <w:rFonts w:ascii="Verdana" w:eastAsia="SimSun" w:hAnsi="Verdana"/>
      <w:lang w:val="en-GB" w:eastAsia="zh-TW"/>
    </w:rPr>
  </w:style>
  <w:style w:type="character" w:customStyle="1" w:styleId="ImportantChar">
    <w:name w:val="Important Char"/>
    <w:link w:val="Important"/>
    <w:rsid w:val="00707A6E"/>
    <w:rPr>
      <w:rFonts w:eastAsia="SimSun"/>
      <w:b/>
      <w:color w:val="FFFFFF"/>
      <w:kern w:val="2"/>
      <w:sz w:val="28"/>
      <w:szCs w:val="24"/>
    </w:rPr>
  </w:style>
  <w:style w:type="paragraph" w:styleId="ListParagraph">
    <w:name w:val="List Paragraph"/>
    <w:basedOn w:val="Normal"/>
    <w:uiPriority w:val="34"/>
    <w:qFormat/>
    <w:rsid w:val="00AA7985"/>
    <w:pPr>
      <w:widowControl/>
      <w:ind w:left="720"/>
      <w:contextualSpacing/>
    </w:pPr>
    <w:rPr>
      <w:rFonts w:eastAsia="Times New Roman"/>
      <w:kern w:val="0"/>
      <w:lang w:eastAsia="zh-CN"/>
    </w:rPr>
  </w:style>
  <w:style w:type="character" w:customStyle="1" w:styleId="HeaderChar">
    <w:name w:val="Header Char"/>
    <w:link w:val="Header"/>
    <w:uiPriority w:val="99"/>
    <w:rsid w:val="001F47BA"/>
    <w:rPr>
      <w:rFonts w:ascii="Verdana" w:eastAsia="SimSun" w:hAnsi="Verdana"/>
      <w:lang w:val="en-GB" w:eastAsia="zh-TW"/>
    </w:rPr>
  </w:style>
  <w:style w:type="character" w:styleId="UnresolvedMention">
    <w:name w:val="Unresolved Mention"/>
    <w:uiPriority w:val="99"/>
    <w:semiHidden/>
    <w:unhideWhenUsed/>
    <w:rsid w:val="00C234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networkx.org/documentation/stable/tutorial.html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networkx.org/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tworkx.org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\Sysware\Pattern%20Document\QMS&#25991;&#20214;&#26684;&#24335;&#31684;&#26412;%20for%20Sysware%209205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3D14B1-3205-481F-99C5-63695C154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E:\Document\Sysware\Pattern Document\QMS文件格式範本 for Sysware 920512.dot</Template>
  <TotalTime>0</TotalTime>
  <Pages>8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金山软件</vt:lpstr>
    </vt:vector>
  </TitlesOfParts>
  <Company/>
  <LinksUpToDate>false</LinksUpToDate>
  <CharactersWithSpaces>2742</CharactersWithSpaces>
  <SharedDoc>false</SharedDoc>
  <HLinks>
    <vt:vector size="18" baseType="variant">
      <vt:variant>
        <vt:i4>65538</vt:i4>
      </vt:variant>
      <vt:variant>
        <vt:i4>6</vt:i4>
      </vt:variant>
      <vt:variant>
        <vt:i4>0</vt:i4>
      </vt:variant>
      <vt:variant>
        <vt:i4>5</vt:i4>
      </vt:variant>
      <vt:variant>
        <vt:lpwstr>https://networkx.org/</vt:lpwstr>
      </vt:variant>
      <vt:variant>
        <vt:lpwstr/>
      </vt:variant>
      <vt:variant>
        <vt:i4>2621480</vt:i4>
      </vt:variant>
      <vt:variant>
        <vt:i4>3</vt:i4>
      </vt:variant>
      <vt:variant>
        <vt:i4>0</vt:i4>
      </vt:variant>
      <vt:variant>
        <vt:i4>5</vt:i4>
      </vt:variant>
      <vt:variant>
        <vt:lpwstr>https://networkx.org/documentation/stable/tutorial.html</vt:lpwstr>
      </vt:variant>
      <vt:variant>
        <vt:lpwstr/>
      </vt:variant>
      <vt:variant>
        <vt:i4>65538</vt:i4>
      </vt:variant>
      <vt:variant>
        <vt:i4>0</vt:i4>
      </vt:variant>
      <vt:variant>
        <vt:i4>0</vt:i4>
      </vt:variant>
      <vt:variant>
        <vt:i4>5</vt:i4>
      </vt:variant>
      <vt:variant>
        <vt:lpwstr>https://networkx.org/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金山软件</dc:title>
  <dc:subject/>
  <dc:creator>kyle huang</dc:creator>
  <cp:keywords/>
  <cp:lastModifiedBy>Marin- Batana, Angeles</cp:lastModifiedBy>
  <cp:revision>2</cp:revision>
  <cp:lastPrinted>2022-11-21T18:16:00Z</cp:lastPrinted>
  <dcterms:created xsi:type="dcterms:W3CDTF">2026-09-19T02:53:00Z</dcterms:created>
  <dcterms:modified xsi:type="dcterms:W3CDTF">2026-09-19T02:53:00Z</dcterms:modified>
</cp:coreProperties>
</file>